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829" w:rsidRPr="006C7B2D" w:rsidRDefault="001D7A17" w:rsidP="00160829">
      <w:pPr>
        <w:pStyle w:val="Default"/>
        <w:spacing w:after="460" w:line="363" w:lineRule="atLeast"/>
        <w:ind w:firstLine="284"/>
        <w:jc w:val="center"/>
        <w:rPr>
          <w:sz w:val="28"/>
          <w:szCs w:val="28"/>
        </w:rPr>
      </w:pPr>
      <w:r w:rsidRPr="006C7B2D">
        <w:rPr>
          <w:b/>
          <w:bCs/>
          <w:sz w:val="28"/>
          <w:szCs w:val="28"/>
        </w:rPr>
        <w:t xml:space="preserve">Comprehensıve Survey </w:t>
      </w:r>
      <w:r w:rsidR="0001354A">
        <w:rPr>
          <w:b/>
          <w:bCs/>
          <w:sz w:val="28"/>
          <w:szCs w:val="28"/>
        </w:rPr>
        <w:t>o</w:t>
      </w:r>
      <w:r w:rsidRPr="006C7B2D">
        <w:rPr>
          <w:b/>
          <w:bCs/>
          <w:sz w:val="28"/>
          <w:szCs w:val="28"/>
        </w:rPr>
        <w:t xml:space="preserve">n Intrusıon Detectıon Technıques </w:t>
      </w:r>
      <w:r w:rsidR="0001354A">
        <w:rPr>
          <w:b/>
          <w:bCs/>
          <w:sz w:val="28"/>
          <w:szCs w:val="28"/>
        </w:rPr>
        <w:t>f</w:t>
      </w:r>
      <w:r w:rsidRPr="006C7B2D">
        <w:rPr>
          <w:b/>
          <w:bCs/>
          <w:sz w:val="28"/>
          <w:szCs w:val="28"/>
        </w:rPr>
        <w:t>or MANET</w:t>
      </w:r>
      <w:r w:rsidR="0066293B">
        <w:rPr>
          <w:b/>
          <w:bCs/>
          <w:sz w:val="28"/>
          <w:szCs w:val="28"/>
        </w:rPr>
        <w:t>s</w:t>
      </w:r>
    </w:p>
    <w:p w:rsidR="00160829" w:rsidRPr="006C7B2D" w:rsidRDefault="004D291B" w:rsidP="004D291B">
      <w:pPr>
        <w:pStyle w:val="CM12"/>
        <w:jc w:val="center"/>
        <w:rPr>
          <w:color w:val="000000"/>
          <w:position w:val="9"/>
          <w:sz w:val="13"/>
          <w:szCs w:val="13"/>
          <w:vertAlign w:val="superscript"/>
        </w:rPr>
      </w:pPr>
      <w:r w:rsidRPr="006C7B2D">
        <w:rPr>
          <w:color w:val="000000"/>
          <w:sz w:val="20"/>
          <w:szCs w:val="20"/>
          <w:vertAlign w:val="superscript"/>
        </w:rPr>
        <w:t>*</w:t>
      </w:r>
      <w:r w:rsidR="00405C05">
        <w:rPr>
          <w:color w:val="000000"/>
          <w:sz w:val="20"/>
          <w:szCs w:val="20"/>
        </w:rPr>
        <w:t>R Manimegalai</w:t>
      </w:r>
      <w:r w:rsidR="00160829" w:rsidRPr="006C7B2D">
        <w:rPr>
          <w:color w:val="000000"/>
          <w:position w:val="9"/>
          <w:sz w:val="13"/>
          <w:szCs w:val="13"/>
          <w:vertAlign w:val="superscript"/>
        </w:rPr>
        <w:t>1</w:t>
      </w:r>
      <w:r w:rsidR="00F5194D" w:rsidRPr="006C7B2D">
        <w:rPr>
          <w:color w:val="000000"/>
          <w:sz w:val="20"/>
          <w:szCs w:val="20"/>
        </w:rPr>
        <w:t xml:space="preserve">, </w:t>
      </w:r>
      <w:r w:rsidR="00405C05">
        <w:rPr>
          <w:color w:val="000000"/>
          <w:sz w:val="20"/>
          <w:szCs w:val="20"/>
        </w:rPr>
        <w:t>M Karthigha</w:t>
      </w:r>
      <w:r w:rsidR="00160829" w:rsidRPr="006C7B2D">
        <w:rPr>
          <w:color w:val="000000"/>
          <w:sz w:val="20"/>
          <w:szCs w:val="20"/>
        </w:rPr>
        <w:t xml:space="preserve"> </w:t>
      </w:r>
      <w:r w:rsidR="00405C05">
        <w:rPr>
          <w:color w:val="000000"/>
          <w:position w:val="9"/>
          <w:sz w:val="13"/>
          <w:szCs w:val="13"/>
          <w:vertAlign w:val="superscript"/>
        </w:rPr>
        <w:t>2</w:t>
      </w:r>
      <w:r w:rsidR="00160829" w:rsidRPr="006C7B2D">
        <w:rPr>
          <w:color w:val="000000"/>
          <w:sz w:val="20"/>
          <w:szCs w:val="20"/>
        </w:rPr>
        <w:t xml:space="preserve">, </w:t>
      </w:r>
      <w:r w:rsidR="00405C05">
        <w:rPr>
          <w:color w:val="000000"/>
          <w:sz w:val="20"/>
          <w:szCs w:val="20"/>
        </w:rPr>
        <w:t>J Dharineesh</w:t>
      </w:r>
      <w:r w:rsidR="00405C05">
        <w:rPr>
          <w:color w:val="000000"/>
          <w:position w:val="9"/>
          <w:sz w:val="13"/>
          <w:szCs w:val="13"/>
          <w:vertAlign w:val="superscript"/>
        </w:rPr>
        <w:t>3</w:t>
      </w:r>
      <w:r w:rsidR="00160829" w:rsidRPr="006C7B2D">
        <w:rPr>
          <w:color w:val="000000"/>
          <w:sz w:val="20"/>
          <w:szCs w:val="20"/>
        </w:rPr>
        <w:t>, and</w:t>
      </w:r>
      <w:r w:rsidR="0066293B">
        <w:rPr>
          <w:color w:val="000000"/>
          <w:sz w:val="20"/>
          <w:szCs w:val="20"/>
        </w:rPr>
        <w:t xml:space="preserve"> V</w:t>
      </w:r>
      <w:r w:rsidR="00160829" w:rsidRPr="006C7B2D">
        <w:rPr>
          <w:color w:val="000000"/>
          <w:sz w:val="20"/>
          <w:szCs w:val="20"/>
        </w:rPr>
        <w:t xml:space="preserve"> </w:t>
      </w:r>
      <w:r w:rsidR="00405C05">
        <w:rPr>
          <w:color w:val="000000"/>
          <w:sz w:val="20"/>
          <w:szCs w:val="20"/>
        </w:rPr>
        <w:t>Ganesh Balaji</w:t>
      </w:r>
      <w:r w:rsidR="00405C05">
        <w:rPr>
          <w:color w:val="000000"/>
          <w:position w:val="9"/>
          <w:sz w:val="13"/>
          <w:szCs w:val="13"/>
          <w:vertAlign w:val="superscript"/>
        </w:rPr>
        <w:t>4</w:t>
      </w:r>
    </w:p>
    <w:p w:rsidR="004D291B" w:rsidRPr="0066293B" w:rsidRDefault="00747F1E" w:rsidP="0066293B">
      <w:pPr>
        <w:pStyle w:val="CM1"/>
        <w:jc w:val="center"/>
        <w:rPr>
          <w:color w:val="000000"/>
          <w:sz w:val="16"/>
          <w:szCs w:val="16"/>
        </w:rPr>
      </w:pPr>
      <w:hyperlink r:id="rId7" w:history="1">
        <w:r w:rsidR="0066293B" w:rsidRPr="0066293B">
          <w:rPr>
            <w:rStyle w:val="Hyperlink"/>
            <w:sz w:val="16"/>
            <w:szCs w:val="16"/>
            <w:vertAlign w:val="superscript"/>
          </w:rPr>
          <w:t>1*</w:t>
        </w:r>
        <w:r w:rsidR="0066293B" w:rsidRPr="0066293B">
          <w:rPr>
            <w:rStyle w:val="Hyperlink"/>
            <w:sz w:val="16"/>
            <w:szCs w:val="16"/>
          </w:rPr>
          <w:t>drrm@psgitech.ac.in</w:t>
        </w:r>
      </w:hyperlink>
      <w:r w:rsidR="0066293B" w:rsidRPr="0066293B">
        <w:rPr>
          <w:color w:val="000000"/>
          <w:sz w:val="16"/>
          <w:szCs w:val="16"/>
        </w:rPr>
        <w:t xml:space="preserve">, </w:t>
      </w:r>
      <w:hyperlink r:id="rId8" w:history="1">
        <w:r w:rsidR="0066293B" w:rsidRPr="0066293B">
          <w:rPr>
            <w:rStyle w:val="Hyperlink"/>
            <w:sz w:val="16"/>
            <w:szCs w:val="16"/>
            <w:vertAlign w:val="superscript"/>
          </w:rPr>
          <w:t xml:space="preserve">2 </w:t>
        </w:r>
        <w:r w:rsidR="0066293B" w:rsidRPr="0066293B">
          <w:rPr>
            <w:rStyle w:val="Hyperlink"/>
            <w:sz w:val="16"/>
            <w:szCs w:val="16"/>
          </w:rPr>
          <w:t>karthigha@psgitech.ac.in</w:t>
        </w:r>
      </w:hyperlink>
      <w:r w:rsidR="0066293B" w:rsidRPr="0066293B">
        <w:rPr>
          <w:color w:val="000000"/>
          <w:sz w:val="16"/>
          <w:szCs w:val="16"/>
        </w:rPr>
        <w:t xml:space="preserve">, </w:t>
      </w:r>
      <w:r w:rsidR="0066293B" w:rsidRPr="0066293B">
        <w:rPr>
          <w:color w:val="000000"/>
          <w:sz w:val="16"/>
          <w:szCs w:val="16"/>
          <w:vertAlign w:val="superscript"/>
        </w:rPr>
        <w:t>3</w:t>
      </w:r>
      <w:hyperlink r:id="rId9" w:history="1">
        <w:r w:rsidR="0066293B" w:rsidRPr="0066293B">
          <w:rPr>
            <w:rStyle w:val="Hyperlink"/>
            <w:sz w:val="16"/>
            <w:szCs w:val="16"/>
          </w:rPr>
          <w:t>22z115@psgitech.ac.in</w:t>
        </w:r>
      </w:hyperlink>
      <w:r w:rsidR="0066293B" w:rsidRPr="0066293B">
        <w:rPr>
          <w:color w:val="000000"/>
          <w:sz w:val="16"/>
          <w:szCs w:val="16"/>
        </w:rPr>
        <w:t xml:space="preserve">, </w:t>
      </w:r>
      <w:r w:rsidR="0066293B" w:rsidRPr="0066293B">
        <w:rPr>
          <w:color w:val="000000"/>
          <w:sz w:val="16"/>
          <w:szCs w:val="16"/>
          <w:vertAlign w:val="superscript"/>
        </w:rPr>
        <w:t>4</w:t>
      </w:r>
      <w:hyperlink r:id="rId10" w:history="1">
        <w:r w:rsidR="0066293B" w:rsidRPr="0066293B">
          <w:rPr>
            <w:rStyle w:val="Hyperlink"/>
            <w:sz w:val="16"/>
            <w:szCs w:val="16"/>
          </w:rPr>
          <w:t>22z118@psgitech.ac.in</w:t>
        </w:r>
      </w:hyperlink>
      <w:r w:rsidR="0066293B" w:rsidRPr="0066293B">
        <w:rPr>
          <w:color w:val="000000"/>
          <w:sz w:val="16"/>
          <w:szCs w:val="16"/>
        </w:rPr>
        <w:t xml:space="preserve"> </w:t>
      </w:r>
    </w:p>
    <w:p w:rsidR="00AF5D52" w:rsidRDefault="0066293B" w:rsidP="0066293B">
      <w:pPr>
        <w:pStyle w:val="CM1"/>
        <w:jc w:val="center"/>
        <w:rPr>
          <w:color w:val="000000"/>
          <w:sz w:val="20"/>
          <w:szCs w:val="20"/>
        </w:rPr>
      </w:pPr>
      <w:r w:rsidRPr="006C7B2D">
        <w:rPr>
          <w:color w:val="000000"/>
          <w:position w:val="9"/>
          <w:sz w:val="13"/>
          <w:szCs w:val="13"/>
          <w:vertAlign w:val="superscript"/>
        </w:rPr>
        <w:t>1</w:t>
      </w:r>
      <w:r>
        <w:rPr>
          <w:color w:val="000000"/>
          <w:position w:val="9"/>
          <w:sz w:val="13"/>
          <w:szCs w:val="13"/>
          <w:vertAlign w:val="superscript"/>
        </w:rPr>
        <w:t>,2,3,4</w:t>
      </w:r>
      <w:r>
        <w:rPr>
          <w:color w:val="000000"/>
          <w:sz w:val="20"/>
          <w:szCs w:val="20"/>
        </w:rPr>
        <w:t xml:space="preserve">Department of Computer Science and Engineering, </w:t>
      </w:r>
    </w:p>
    <w:p w:rsidR="0066293B" w:rsidRPr="006C7B2D" w:rsidRDefault="0066293B" w:rsidP="0066293B">
      <w:pPr>
        <w:pStyle w:val="CM1"/>
        <w:jc w:val="center"/>
        <w:rPr>
          <w:color w:val="000000"/>
          <w:sz w:val="18"/>
          <w:szCs w:val="18"/>
        </w:rPr>
      </w:pPr>
      <w:r>
        <w:rPr>
          <w:color w:val="000000"/>
          <w:sz w:val="20"/>
          <w:szCs w:val="20"/>
        </w:rPr>
        <w:t>PSG Institute of Technology and Applied Research</w:t>
      </w:r>
      <w:r w:rsidR="00AF5D52">
        <w:rPr>
          <w:color w:val="000000"/>
          <w:sz w:val="20"/>
          <w:szCs w:val="20"/>
        </w:rPr>
        <w:t>, Coimbatore 641062</w:t>
      </w:r>
    </w:p>
    <w:p w:rsidR="0066293B" w:rsidRPr="0066293B" w:rsidRDefault="0066293B" w:rsidP="0066293B">
      <w:pPr>
        <w:pStyle w:val="Default"/>
      </w:pPr>
    </w:p>
    <w:p w:rsidR="00160829" w:rsidRPr="006C7B2D" w:rsidRDefault="00160829" w:rsidP="00160829">
      <w:pPr>
        <w:pStyle w:val="CM12"/>
        <w:suppressAutoHyphens/>
        <w:spacing w:before="600" w:after="120" w:line="223" w:lineRule="atLeast"/>
        <w:ind w:left="567" w:right="567"/>
        <w:jc w:val="both"/>
        <w:rPr>
          <w:sz w:val="18"/>
          <w:szCs w:val="18"/>
        </w:rPr>
      </w:pPr>
      <w:r w:rsidRPr="006C7B2D">
        <w:rPr>
          <w:b/>
          <w:bCs/>
          <w:color w:val="000000"/>
          <w:sz w:val="18"/>
          <w:szCs w:val="18"/>
        </w:rPr>
        <w:t>Abstract.</w:t>
      </w:r>
      <w:r w:rsidRPr="006C7B2D">
        <w:rPr>
          <w:color w:val="000000"/>
          <w:sz w:val="18"/>
          <w:szCs w:val="18"/>
        </w:rPr>
        <w:t xml:space="preserve"> </w:t>
      </w:r>
      <w:r w:rsidR="00C61B90" w:rsidRPr="006C7B2D">
        <w:rPr>
          <w:color w:val="000000"/>
          <w:sz w:val="18"/>
          <w:szCs w:val="18"/>
        </w:rPr>
        <w:t xml:space="preserve">Ad-hoc networks have been playing a vital role in various applications for many years. Dynamic Topology, Limited Resources, Open Environment, Lack of Infrastructure, Limited Bandwidth, Node Mobility are some of the key characteristics of the mobile adhoc networks and these unique characteristics post a significant threat to the security of the network. Encryption, authentication and firewall systems provide basic security features in Mobile Ad-hoc networks. However, the Intrusion Detection System (IDS) establishes extra security by preventing various attacks. Various IDS are built to provide better security features. In this work, the taxonomy of IDS based on different parameters are presented. This work compares performance of various IDS that are implemented using different techniques.  </w:t>
      </w:r>
      <w:r w:rsidR="0001354A">
        <w:rPr>
          <w:color w:val="000000"/>
          <w:sz w:val="18"/>
          <w:szCs w:val="18"/>
        </w:rPr>
        <w:t>This</w:t>
      </w:r>
      <w:r w:rsidR="00C61B90" w:rsidRPr="006C7B2D">
        <w:rPr>
          <w:color w:val="000000"/>
          <w:sz w:val="18"/>
          <w:szCs w:val="18"/>
        </w:rPr>
        <w:t xml:space="preserve"> work concludes by indicating the research opportunities available for researchers to explore further.</w:t>
      </w:r>
    </w:p>
    <w:p w:rsidR="00160829" w:rsidRPr="006C7B2D" w:rsidRDefault="00160829" w:rsidP="00160829">
      <w:pPr>
        <w:pStyle w:val="CM18"/>
        <w:suppressAutoHyphens/>
        <w:spacing w:before="120" w:after="120" w:line="223" w:lineRule="atLeast"/>
        <w:ind w:left="567" w:right="567"/>
        <w:jc w:val="both"/>
        <w:rPr>
          <w:color w:val="000000"/>
          <w:sz w:val="18"/>
          <w:szCs w:val="18"/>
        </w:rPr>
      </w:pPr>
      <w:r w:rsidRPr="006C7B2D">
        <w:rPr>
          <w:b/>
          <w:bCs/>
          <w:color w:val="000000"/>
          <w:sz w:val="18"/>
          <w:szCs w:val="18"/>
        </w:rPr>
        <w:t xml:space="preserve">Keywords: </w:t>
      </w:r>
      <w:r w:rsidR="00C61B90" w:rsidRPr="006C7B2D">
        <w:rPr>
          <w:rFonts w:eastAsia="Linux Libertine O"/>
          <w:sz w:val="18"/>
          <w:szCs w:val="18"/>
        </w:rPr>
        <w:t>ad-hoc Network, intrusion detection system, manet, topology.</w:t>
      </w:r>
    </w:p>
    <w:p w:rsidR="00160829" w:rsidRPr="006C7B2D" w:rsidRDefault="00160829" w:rsidP="00160829">
      <w:pPr>
        <w:pStyle w:val="CM14"/>
        <w:tabs>
          <w:tab w:val="left" w:pos="567"/>
        </w:tabs>
        <w:suppressAutoHyphens/>
        <w:spacing w:before="520" w:after="280"/>
        <w:jc w:val="both"/>
        <w:rPr>
          <w:color w:val="000000"/>
          <w:sz w:val="23"/>
          <w:szCs w:val="23"/>
        </w:rPr>
      </w:pPr>
      <w:r w:rsidRPr="006C7B2D">
        <w:rPr>
          <w:b/>
          <w:bCs/>
          <w:color w:val="000000"/>
          <w:sz w:val="23"/>
          <w:szCs w:val="23"/>
        </w:rPr>
        <w:t>1</w:t>
      </w:r>
      <w:r w:rsidRPr="006C7B2D">
        <w:rPr>
          <w:b/>
          <w:bCs/>
          <w:color w:val="000000"/>
          <w:sz w:val="23"/>
          <w:szCs w:val="23"/>
        </w:rPr>
        <w:tab/>
        <w:t xml:space="preserve">Introduction </w:t>
      </w:r>
    </w:p>
    <w:p w:rsidR="00CE7171" w:rsidRDefault="00DE4598" w:rsidP="006033BB">
      <w:pPr>
        <w:pStyle w:val="CM4"/>
        <w:suppressAutoHyphens/>
        <w:ind w:left="284"/>
        <w:jc w:val="both"/>
        <w:rPr>
          <w:sz w:val="20"/>
          <w:szCs w:val="20"/>
        </w:rPr>
      </w:pPr>
      <w:r w:rsidRPr="006C7B2D">
        <w:rPr>
          <w:color w:val="000000"/>
          <w:sz w:val="20"/>
          <w:szCs w:val="20"/>
        </w:rPr>
        <w:t>The wireless networks entirely changed the way of communication in the world. Wireless networks use air</w:t>
      </w:r>
      <w:r w:rsidR="0001354A">
        <w:rPr>
          <w:color w:val="000000"/>
          <w:sz w:val="20"/>
          <w:szCs w:val="20"/>
        </w:rPr>
        <w:t xml:space="preserve"> </w:t>
      </w:r>
      <w:r w:rsidRPr="006C7B2D">
        <w:rPr>
          <w:color w:val="000000"/>
          <w:sz w:val="20"/>
          <w:szCs w:val="20"/>
        </w:rPr>
        <w:t xml:space="preserve">medium to establish communication among nodes or devices. There are many wireless technologies available that include Bluetooth, Wi-Fi, 5G etc. [1, 2]. Applications of wireless technologies include surveillance and real-time multimedia applications, space and mission-critical applications and industry 4.0 applications. Wireless networks are divided into two parts, namely, Infrastructure-based Wireless Networks and Infrastructure-less Wireless Networks. The infrastructure-based wireless networks are dependent on a base station with a fixed number of nodes. They are expensive and </w:t>
      </w:r>
      <w:r w:rsidR="0001354A">
        <w:rPr>
          <w:color w:val="000000"/>
          <w:sz w:val="20"/>
          <w:szCs w:val="20"/>
        </w:rPr>
        <w:t xml:space="preserve">they use </w:t>
      </w:r>
      <w:r w:rsidRPr="006C7B2D">
        <w:rPr>
          <w:color w:val="000000"/>
          <w:sz w:val="20"/>
          <w:szCs w:val="20"/>
        </w:rPr>
        <w:t xml:space="preserve">predefined routes for data transmission. They cannot be used for hostile applications, such as earthquake prediction and military applications. Infrastructure-less networks do not have base stations and can be deployed without much infrastructure especially to mitigate natural calamities and disasters. </w:t>
      </w:r>
      <w:r w:rsidR="002401B3" w:rsidRPr="006C7B2D">
        <w:rPr>
          <w:color w:val="000000"/>
          <w:sz w:val="20"/>
          <w:szCs w:val="20"/>
        </w:rPr>
        <w:t xml:space="preserve">Ad-hoc networks are classified into two classes based on mobility, </w:t>
      </w:r>
      <w:r w:rsidR="002401B3" w:rsidRPr="006C7B2D">
        <w:rPr>
          <w:color w:val="000000"/>
          <w:sz w:val="20"/>
          <w:szCs w:val="20"/>
        </w:rPr>
        <w:lastRenderedPageBreak/>
        <w:t xml:space="preserve">namely,  Mobile Ad-hoc networks (MANET) and Wireless Sensor Networks (WSN). In MANETs, each node acts as both router and host, movable and does not rely on fixed position. But the nodes in WSNs are immovable and stay where they are installed. </w:t>
      </w:r>
      <w:r w:rsidR="00314DB0" w:rsidRPr="006C7B2D">
        <w:rPr>
          <w:sz w:val="20"/>
          <w:szCs w:val="20"/>
        </w:rPr>
        <w:t>Various attacks extend from passive to active because of the open nature of wireless options. Attacks on these networks get affected from all sides</w:t>
      </w:r>
      <w:r w:rsidR="008A6D75">
        <w:rPr>
          <w:sz w:val="20"/>
          <w:szCs w:val="20"/>
        </w:rPr>
        <w:t>,</w:t>
      </w:r>
      <w:r w:rsidR="00314DB0" w:rsidRPr="006C7B2D">
        <w:rPr>
          <w:sz w:val="20"/>
          <w:szCs w:val="20"/>
        </w:rPr>
        <w:t xml:space="preserve"> wired networks are guarded by gateways and firewalls. Threats may lead to damages which include node impersonation, data leaks, and message alterations. Some of the threat information is provided in Table </w:t>
      </w:r>
      <w:r w:rsidR="000C0A28">
        <w:rPr>
          <w:sz w:val="20"/>
          <w:szCs w:val="20"/>
        </w:rPr>
        <w:t>1</w:t>
      </w:r>
    </w:p>
    <w:p w:rsidR="00314DB0" w:rsidRPr="006033BB" w:rsidRDefault="00314DB0" w:rsidP="006033BB">
      <w:pPr>
        <w:pStyle w:val="CM4"/>
        <w:suppressAutoHyphens/>
        <w:ind w:left="284"/>
        <w:jc w:val="both"/>
        <w:rPr>
          <w:color w:val="000000"/>
          <w:sz w:val="20"/>
          <w:szCs w:val="20"/>
        </w:rPr>
      </w:pPr>
      <w:r w:rsidRPr="006C7B2D">
        <w:rPr>
          <w:sz w:val="20"/>
          <w:szCs w:val="20"/>
        </w:rPr>
        <w:t>.</w:t>
      </w:r>
    </w:p>
    <w:p w:rsidR="00314DB0" w:rsidRPr="006C7B2D" w:rsidRDefault="00CE7171" w:rsidP="00CE7171">
      <w:pPr>
        <w:pStyle w:val="Default"/>
        <w:jc w:val="center"/>
      </w:pPr>
      <w:r w:rsidRPr="006C7B2D">
        <w:rPr>
          <w:rFonts w:eastAsia="Linux Libertine O"/>
          <w:b/>
          <w:sz w:val="18"/>
          <w:szCs w:val="18"/>
        </w:rPr>
        <w:t xml:space="preserve">Table </w:t>
      </w:r>
      <w:r>
        <w:rPr>
          <w:rFonts w:eastAsia="Linux Libertine O"/>
          <w:b/>
          <w:sz w:val="18"/>
          <w:szCs w:val="18"/>
        </w:rPr>
        <w:t>1</w:t>
      </w:r>
      <w:r w:rsidRPr="006C7B2D">
        <w:rPr>
          <w:rFonts w:eastAsia="Linux Libertine O"/>
          <w:b/>
          <w:sz w:val="18"/>
          <w:szCs w:val="18"/>
        </w:rPr>
        <w:t xml:space="preserve">: List of </w:t>
      </w:r>
      <w:r>
        <w:rPr>
          <w:rFonts w:eastAsia="Linux Libertine O"/>
          <w:b/>
          <w:sz w:val="18"/>
          <w:szCs w:val="18"/>
        </w:rPr>
        <w:t>V</w:t>
      </w:r>
      <w:r w:rsidRPr="006C7B2D">
        <w:rPr>
          <w:rFonts w:eastAsia="Linux Libertine O"/>
          <w:b/>
          <w:sz w:val="18"/>
          <w:szCs w:val="18"/>
        </w:rPr>
        <w:t xml:space="preserve">arious </w:t>
      </w:r>
      <w:r>
        <w:rPr>
          <w:rFonts w:eastAsia="Linux Libertine O"/>
          <w:b/>
          <w:sz w:val="18"/>
          <w:szCs w:val="18"/>
        </w:rPr>
        <w:t>T</w:t>
      </w:r>
      <w:r w:rsidRPr="006C7B2D">
        <w:rPr>
          <w:rFonts w:eastAsia="Linux Libertine O"/>
          <w:b/>
          <w:sz w:val="18"/>
          <w:szCs w:val="18"/>
        </w:rPr>
        <w:t>hreats</w:t>
      </w:r>
    </w:p>
    <w:p w:rsidR="00611AA3" w:rsidRPr="006C7B2D" w:rsidRDefault="00611AA3" w:rsidP="00611AA3">
      <w:pPr>
        <w:spacing w:after="0" w:line="240" w:lineRule="auto"/>
        <w:jc w:val="center"/>
        <w:rPr>
          <w:rFonts w:ascii="Times New Roman" w:eastAsia="Linux Libertine O" w:hAnsi="Times New Roman"/>
          <w:b/>
          <w:color w:val="000000"/>
          <w:sz w:val="18"/>
          <w:szCs w:val="18"/>
        </w:rPr>
      </w:pPr>
    </w:p>
    <w:tbl>
      <w:tblPr>
        <w:tblStyle w:val="Style2"/>
        <w:tblpPr w:leftFromText="180" w:rightFromText="180" w:topFromText="180" w:bottomFromText="180" w:vertAnchor="text" w:tblpX="265"/>
        <w:tblW w:w="6487" w:type="dxa"/>
        <w:tblLayout w:type="fixed"/>
        <w:tblLook w:val="0400" w:firstRow="0" w:lastRow="0" w:firstColumn="0" w:lastColumn="0" w:noHBand="0" w:noVBand="1"/>
      </w:tblPr>
      <w:tblGrid>
        <w:gridCol w:w="1265"/>
        <w:gridCol w:w="1755"/>
        <w:gridCol w:w="3467"/>
      </w:tblGrid>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Year</w:t>
            </w:r>
          </w:p>
        </w:tc>
        <w:tc>
          <w:tcPr>
            <w:tcW w:w="1755"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Threats</w:t>
            </w:r>
          </w:p>
        </w:tc>
        <w:tc>
          <w:tcPr>
            <w:tcW w:w="3467"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Description</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Early 2000’s</w:t>
            </w: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Hackers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Information is accessed by unauthorized users</w:t>
            </w:r>
          </w:p>
        </w:tc>
      </w:tr>
      <w:tr w:rsidR="00611AA3" w:rsidRPr="006C7B2D" w:rsidTr="00611AA3">
        <w:trPr>
          <w:trHeight w:val="555"/>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2003</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Intrusion Worms</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Malicious software combining intrusion tactics and worm-like propagation, rapidly spreading across networks to exploit vulnerabilities and compromise systems</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2005</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Viruses, Spyware</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Virus-Malicious software that infects the systems and self replicate</w:t>
            </w:r>
          </w:p>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Spyware-Gather sensitive information of users</w:t>
            </w:r>
          </w:p>
        </w:tc>
      </w:tr>
      <w:tr w:rsidR="00611AA3" w:rsidRPr="006C7B2D" w:rsidTr="00611AA3">
        <w:trPr>
          <w:trHeight w:val="184"/>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2007</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Botnets Spam</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Steal data by spamming, DDoS attack or credential theft</w:t>
            </w:r>
          </w:p>
        </w:tc>
      </w:tr>
      <w:tr w:rsidR="00611AA3" w:rsidRPr="006C7B2D" w:rsidTr="00611AA3">
        <w:trPr>
          <w:trHeight w:val="193"/>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2008</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Malicious URLs</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Phishing of messages which leads to security breaches</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2011</w:t>
            </w: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Malicious Apps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Apps automatically connects to any services without our knowledge</w:t>
            </w:r>
          </w:p>
        </w:tc>
      </w:tr>
      <w:tr w:rsidR="003F70A5" w:rsidRPr="006C7B2D" w:rsidTr="00611AA3">
        <w:trPr>
          <w:trHeight w:val="564"/>
        </w:trPr>
        <w:tc>
          <w:tcPr>
            <w:tcW w:w="1265" w:type="dxa"/>
          </w:tcPr>
          <w:p w:rsidR="003F70A5"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2015</w:t>
            </w:r>
          </w:p>
        </w:tc>
        <w:tc>
          <w:tcPr>
            <w:tcW w:w="1755" w:type="dxa"/>
          </w:tcPr>
          <w:p w:rsidR="003F70A5" w:rsidRPr="006C7B2D"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Ransomware</w:t>
            </w:r>
          </w:p>
        </w:tc>
        <w:tc>
          <w:tcPr>
            <w:tcW w:w="3467" w:type="dxa"/>
          </w:tcPr>
          <w:p w:rsidR="003F70A5" w:rsidRPr="006C7B2D"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M</w:t>
            </w:r>
            <w:r w:rsidRPr="003F70A5">
              <w:rPr>
                <w:rFonts w:ascii="Times New Roman" w:eastAsia="Linux Libertine O" w:hAnsi="Times New Roman"/>
                <w:sz w:val="18"/>
                <w:szCs w:val="18"/>
              </w:rPr>
              <w:t>alicious software encrypts a victim’s files or locks them out of their system, demanding a ransom payment to restore access</w:t>
            </w:r>
          </w:p>
        </w:tc>
      </w:tr>
      <w:tr w:rsidR="00611AA3" w:rsidRPr="006C7B2D" w:rsidTr="00611AA3">
        <w:trPr>
          <w:trHeight w:val="564"/>
        </w:trPr>
        <w:tc>
          <w:tcPr>
            <w:tcW w:w="1265" w:type="dxa"/>
          </w:tcPr>
          <w:p w:rsidR="00611AA3" w:rsidRPr="006C7B2D" w:rsidRDefault="00607D4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2020 Onwards</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Advanced Persistent Threats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Network attack done by hackers who get network gains.</w:t>
            </w:r>
          </w:p>
        </w:tc>
      </w:tr>
    </w:tbl>
    <w:p w:rsidR="00611AA3" w:rsidRPr="006C7B2D" w:rsidRDefault="00611AA3" w:rsidP="00611AA3">
      <w:pPr>
        <w:pStyle w:val="Default"/>
      </w:pPr>
    </w:p>
    <w:p w:rsidR="00611AA3" w:rsidRDefault="00181936" w:rsidP="00095D91">
      <w:pPr>
        <w:pStyle w:val="Default"/>
        <w:jc w:val="both"/>
        <w:rPr>
          <w:color w:val="auto"/>
          <w:sz w:val="20"/>
          <w:szCs w:val="20"/>
        </w:rPr>
      </w:pPr>
      <w:r w:rsidRPr="006C7B2D">
        <w:rPr>
          <w:color w:val="auto"/>
          <w:sz w:val="20"/>
          <w:szCs w:val="20"/>
        </w:rPr>
        <w:t>In an ad-hoc network, a malicious node can cause several attacks which are very difficult to identify since tracking such nodes in a large number of nodes in an ad-hoc network is a difficult process</w:t>
      </w:r>
      <w:r w:rsidR="00095D91">
        <w:rPr>
          <w:color w:val="auto"/>
          <w:sz w:val="20"/>
          <w:szCs w:val="20"/>
        </w:rPr>
        <w:t>.</w:t>
      </w:r>
    </w:p>
    <w:p w:rsidR="00611AA3" w:rsidRPr="006C7B2D" w:rsidRDefault="0071524F" w:rsidP="00160829">
      <w:pPr>
        <w:pStyle w:val="CM13"/>
        <w:suppressAutoHyphens/>
        <w:spacing w:before="320" w:line="240" w:lineRule="atLeast"/>
        <w:jc w:val="both"/>
        <w:rPr>
          <w:b/>
          <w:bCs/>
          <w:sz w:val="20"/>
          <w:szCs w:val="20"/>
        </w:rPr>
      </w:pPr>
      <w:r>
        <w:rPr>
          <w:b/>
          <w:bCs/>
          <w:sz w:val="20"/>
          <w:szCs w:val="20"/>
        </w:rPr>
        <w:t>2</w:t>
      </w:r>
      <w:r w:rsidR="00FA5DAF" w:rsidRPr="006C7B2D">
        <w:rPr>
          <w:b/>
          <w:bCs/>
          <w:sz w:val="20"/>
          <w:szCs w:val="20"/>
        </w:rPr>
        <w:t xml:space="preserve"> Archıtecture </w:t>
      </w:r>
      <w:r w:rsidR="00FB032D">
        <w:rPr>
          <w:b/>
          <w:bCs/>
          <w:sz w:val="20"/>
          <w:szCs w:val="20"/>
        </w:rPr>
        <w:t>o</w:t>
      </w:r>
      <w:r w:rsidR="00FA5DAF" w:rsidRPr="006C7B2D">
        <w:rPr>
          <w:b/>
          <w:bCs/>
          <w:sz w:val="20"/>
          <w:szCs w:val="20"/>
        </w:rPr>
        <w:t>f Intrusıon Detectıon System (IDS)</w:t>
      </w:r>
    </w:p>
    <w:p w:rsidR="00174259" w:rsidRDefault="00844AC2" w:rsidP="00844AC2">
      <w:pPr>
        <w:pStyle w:val="CM13"/>
        <w:suppressAutoHyphens/>
        <w:spacing w:before="320" w:line="240" w:lineRule="atLeast"/>
        <w:jc w:val="both"/>
        <w:rPr>
          <w:sz w:val="20"/>
          <w:szCs w:val="20"/>
        </w:rPr>
      </w:pPr>
      <w:r w:rsidRPr="006C7B2D">
        <w:rPr>
          <w:sz w:val="20"/>
          <w:szCs w:val="20"/>
        </w:rPr>
        <w:t>Threats may infect systems or networks by breaking the primary line of protection i.e. privacy, routing, authentication, access control, key generation, and leaving the system or network unsafe [</w:t>
      </w:r>
      <w:r w:rsidR="001F1F8C">
        <w:rPr>
          <w:sz w:val="20"/>
          <w:szCs w:val="20"/>
        </w:rPr>
        <w:t>2</w:t>
      </w:r>
      <w:r w:rsidRPr="006C7B2D">
        <w:rPr>
          <w:sz w:val="20"/>
          <w:szCs w:val="20"/>
        </w:rPr>
        <w:t xml:space="preserve">2]. MANETs are not able to identify any intrusions or attacks inside its network. The second line of protection includes an Intrusion </w:t>
      </w:r>
      <w:r w:rsidRPr="006C7B2D">
        <w:rPr>
          <w:sz w:val="20"/>
          <w:szCs w:val="20"/>
        </w:rPr>
        <w:lastRenderedPageBreak/>
        <w:t xml:space="preserve">Detection System (IDS) which detects attacks with greater assurance and an Intrusion Prevention System (IPS) which stops them before causing big damage. IDS is a complete network that performs the following activities: </w:t>
      </w:r>
      <w:r w:rsidRPr="00FB032D">
        <w:rPr>
          <w:i/>
          <w:sz w:val="20"/>
          <w:szCs w:val="20"/>
        </w:rPr>
        <w:t>i) scans tasks in a single system or group of systems, ii) makes analysis of the inbound network traffic, iii) clashes incidents are filtered out which are against the system security policy, and iv) concludes the activity as an unauthorized activity from a malicious entity</w:t>
      </w:r>
      <w:r w:rsidRPr="006C7B2D">
        <w:rPr>
          <w:sz w:val="20"/>
          <w:szCs w:val="20"/>
        </w:rPr>
        <w:t xml:space="preserve">. The objective of IDS is to automate the intrusion detection in the network that tries to interrupt the Confidentiality, Integrity, and Availability of the network i.e. CIA triad by any kind of attack. </w:t>
      </w:r>
    </w:p>
    <w:p w:rsidR="00160829" w:rsidRDefault="00844AC2" w:rsidP="00844AC2">
      <w:pPr>
        <w:pStyle w:val="CM13"/>
        <w:suppressAutoHyphens/>
        <w:spacing w:before="320" w:line="240" w:lineRule="atLeast"/>
        <w:jc w:val="both"/>
        <w:rPr>
          <w:sz w:val="20"/>
          <w:szCs w:val="20"/>
        </w:rPr>
      </w:pPr>
      <w:r w:rsidRPr="006C7B2D">
        <w:rPr>
          <w:sz w:val="20"/>
          <w:szCs w:val="20"/>
        </w:rPr>
        <w:t xml:space="preserve">Existing IDS cannot provide a good solution to all types of attacks and every system is constructed to provide a good security solution. Essential modules of IDS are data collection, data pre-processing, intrusion </w:t>
      </w:r>
      <w:r w:rsidR="00633E16">
        <w:rPr>
          <w:sz w:val="20"/>
          <w:szCs w:val="20"/>
        </w:rPr>
        <w:t>detection</w:t>
      </w:r>
      <w:r w:rsidRPr="006C7B2D">
        <w:rPr>
          <w:sz w:val="20"/>
          <w:szCs w:val="20"/>
        </w:rPr>
        <w:t xml:space="preserve">, and report generation as shown in Figure </w:t>
      </w:r>
      <w:r w:rsidR="00BE57B1">
        <w:rPr>
          <w:sz w:val="20"/>
          <w:szCs w:val="20"/>
        </w:rPr>
        <w:t>1</w:t>
      </w:r>
      <w:r w:rsidRPr="006C7B2D">
        <w:rPr>
          <w:sz w:val="20"/>
          <w:szCs w:val="20"/>
        </w:rPr>
        <w:t xml:space="preserve">. The traffic data is collected from a single machine or network which consists of both normal and abnormal data. The collected data has unwanted and unordered data which should be cleaned and modified. The Intrusion Detection module is responsible for identifying malicious activities based on the rules provided in the knowledge base. IDS enhanced edition is provided by the administrator and contains a profile of already known intrusions and compares with the newly arriving data against the past intrusion profiles. In this way, any abnormal behavior from audit data can be identified. The report module generates the alarm when intrusion is detected. The nature of the attack is sent to the administrator and stored in the database for future reference. The performance measure of IDS is a difficult task due to many factors. </w:t>
      </w:r>
    </w:p>
    <w:p w:rsidR="00245D23" w:rsidRDefault="00245D23" w:rsidP="00245D23">
      <w:pPr>
        <w:pStyle w:val="Default"/>
        <w:rPr>
          <w:rFonts w:eastAsia="Linux Libertine O"/>
          <w:b/>
          <w:color w:val="0E101A"/>
          <w:sz w:val="18"/>
          <w:szCs w:val="18"/>
        </w:rPr>
      </w:pPr>
    </w:p>
    <w:p w:rsidR="00245D23" w:rsidRPr="00245D23" w:rsidRDefault="00245D23" w:rsidP="00245D23">
      <w:pPr>
        <w:pStyle w:val="Default"/>
        <w:jc w:val="both"/>
        <w:rPr>
          <w:color w:val="auto"/>
          <w:sz w:val="20"/>
          <w:szCs w:val="20"/>
        </w:rPr>
      </w:pPr>
      <w:r w:rsidRPr="00245D23">
        <w:rPr>
          <w:color w:val="auto"/>
          <w:sz w:val="20"/>
          <w:szCs w:val="20"/>
        </w:rPr>
        <w:t>True Positive (TP): The identification is said to be true positive when intrusion is successfully identified. True Negative (TN):  The identification is said to be true negative when it predicts the negative result correctly.  False Positive (FP): In this state, the IDS detects it as malicious but the activity is legal. False Negative (FN): In this state, IDS shows the activity is legal but the activity is malicious. False Negative impacts MANET severely.</w:t>
      </w:r>
    </w:p>
    <w:p w:rsidR="00245D23" w:rsidRPr="00245D23" w:rsidRDefault="00245D23" w:rsidP="00245D23">
      <w:pPr>
        <w:pStyle w:val="Default"/>
        <w:jc w:val="both"/>
        <w:rPr>
          <w:color w:val="auto"/>
          <w:sz w:val="20"/>
          <w:szCs w:val="20"/>
        </w:rPr>
      </w:pPr>
    </w:p>
    <w:p w:rsidR="00245D23" w:rsidRDefault="00245D23" w:rsidP="00245D23">
      <w:pPr>
        <w:pStyle w:val="Default"/>
      </w:pPr>
    </w:p>
    <w:p w:rsidR="00F64DA9" w:rsidRPr="006C7B2D" w:rsidRDefault="00F64DA9" w:rsidP="00F64DA9">
      <w:pPr>
        <w:pStyle w:val="Default"/>
      </w:pPr>
      <w:r w:rsidRPr="006C7B2D">
        <w:rPr>
          <w:noProof/>
        </w:rPr>
        <mc:AlternateContent>
          <mc:Choice Requires="wpg">
            <w:drawing>
              <wp:anchor distT="0" distB="0" distL="114300" distR="114300" simplePos="0" relativeHeight="251657728" behindDoc="0" locked="0" layoutInCell="1" hidden="0" allowOverlap="1" wp14:anchorId="07002A57" wp14:editId="2C64F2B8">
                <wp:simplePos x="0" y="0"/>
                <wp:positionH relativeFrom="column">
                  <wp:posOffset>288276</wp:posOffset>
                </wp:positionH>
                <wp:positionV relativeFrom="paragraph">
                  <wp:posOffset>113156</wp:posOffset>
                </wp:positionV>
                <wp:extent cx="3971080" cy="2108688"/>
                <wp:effectExtent l="0" t="0" r="0" b="0"/>
                <wp:wrapNone/>
                <wp:docPr id="2" name="Group 2"/>
                <wp:cNvGraphicFramePr/>
                <a:graphic xmlns:a="http://schemas.openxmlformats.org/drawingml/2006/main">
                  <a:graphicData uri="http://schemas.microsoft.com/office/word/2010/wordprocessingGroup">
                    <wpg:wgp>
                      <wpg:cNvGrpSpPr/>
                      <wpg:grpSpPr>
                        <a:xfrm>
                          <a:off x="0" y="0"/>
                          <a:ext cx="3971080" cy="2108688"/>
                          <a:chOff x="3081908" y="2900208"/>
                          <a:chExt cx="4615774" cy="2264800"/>
                        </a:xfrm>
                      </wpg:grpSpPr>
                      <wpg:grpSp>
                        <wpg:cNvPr id="4" name="Group 4"/>
                        <wpg:cNvGrpSpPr/>
                        <wpg:grpSpPr>
                          <a:xfrm>
                            <a:off x="3081908" y="2900208"/>
                            <a:ext cx="4615774" cy="2264800"/>
                            <a:chOff x="0" y="0"/>
                            <a:chExt cx="4616002" cy="2264800"/>
                          </a:xfrm>
                        </wpg:grpSpPr>
                        <wps:wsp>
                          <wps:cNvPr id="5" name="Rectangle 5"/>
                          <wps:cNvSpPr/>
                          <wps:spPr>
                            <a:xfrm>
                              <a:off x="87602" y="1430078"/>
                              <a:ext cx="4528400" cy="834722"/>
                            </a:xfrm>
                            <a:prstGeom prst="rect">
                              <a:avLst/>
                            </a:prstGeom>
                            <a:noFill/>
                            <a:ln>
                              <a:noFill/>
                            </a:ln>
                          </wps:spPr>
                          <wps:txbx>
                            <w:txbxContent>
                              <w:p w:rsidR="00A30D68" w:rsidRDefault="00A30D68" w:rsidP="00F64DA9">
                                <w:pPr>
                                  <w:spacing w:after="0" w:line="240" w:lineRule="auto"/>
                                  <w:textDirection w:val="btLr"/>
                                  <w:rPr>
                                    <w:rFonts w:ascii="Times New Roman" w:hAnsi="Times New Roman"/>
                                    <w:sz w:val="16"/>
                                    <w:szCs w:val="16"/>
                                  </w:rPr>
                                </w:pPr>
                              </w:p>
                              <w:p w:rsidR="00245D23" w:rsidRDefault="00245D23" w:rsidP="00F64DA9">
                                <w:pPr>
                                  <w:spacing w:after="0" w:line="240" w:lineRule="auto"/>
                                  <w:textDirection w:val="btLr"/>
                                  <w:rPr>
                                    <w:rFonts w:ascii="Times New Roman" w:hAnsi="Times New Roman"/>
                                    <w:sz w:val="16"/>
                                    <w:szCs w:val="16"/>
                                  </w:rPr>
                                </w:pPr>
                              </w:p>
                              <w:p w:rsidR="00245D23" w:rsidRPr="006C7B2D" w:rsidRDefault="00245D23" w:rsidP="00245D23">
                                <w:pPr>
                                  <w:pStyle w:val="Default"/>
                                  <w:jc w:val="center"/>
                                </w:pPr>
                                <w:r w:rsidRPr="006C7B2D">
                                  <w:rPr>
                                    <w:b/>
                                    <w:bCs/>
                                    <w:sz w:val="18"/>
                                    <w:szCs w:val="18"/>
                                  </w:rPr>
                                  <w:t>Fig.</w:t>
                                </w:r>
                                <w:r w:rsidR="00BE57B1">
                                  <w:rPr>
                                    <w:b/>
                                    <w:bCs/>
                                    <w:sz w:val="18"/>
                                    <w:szCs w:val="18"/>
                                  </w:rPr>
                                  <w:t>1</w:t>
                                </w:r>
                                <w:r w:rsidRPr="006C7B2D">
                                  <w:rPr>
                                    <w:b/>
                                    <w:bCs/>
                                    <w:sz w:val="18"/>
                                    <w:szCs w:val="18"/>
                                  </w:rPr>
                                  <w:t>.</w:t>
                                </w:r>
                                <w:r w:rsidRPr="006C7B2D">
                                  <w:rPr>
                                    <w:sz w:val="18"/>
                                    <w:szCs w:val="18"/>
                                  </w:rPr>
                                  <w:t xml:space="preserve"> </w:t>
                                </w:r>
                                <w:r w:rsidRPr="00C233B6">
                                  <w:rPr>
                                    <w:b/>
                                    <w:sz w:val="18"/>
                                    <w:szCs w:val="18"/>
                                  </w:rPr>
                                  <w:t>Intrusion Detection System</w:t>
                                </w:r>
                              </w:p>
                              <w:p w:rsidR="00245D23" w:rsidRDefault="00245D23" w:rsidP="00245D23">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Pr="00F64DA9" w:rsidRDefault="00245D23" w:rsidP="00F64DA9">
                                <w:pPr>
                                  <w:spacing w:after="0" w:line="240" w:lineRule="auto"/>
                                  <w:textDirection w:val="btLr"/>
                                  <w:rPr>
                                    <w:rFonts w:ascii="Times New Roman" w:hAnsi="Times New Roman"/>
                                    <w:sz w:val="16"/>
                                    <w:szCs w:val="16"/>
                                  </w:rPr>
                                </w:pPr>
                              </w:p>
                            </w:txbxContent>
                          </wps:txbx>
                          <wps:bodyPr spcFirstLastPara="1" wrap="square" lIns="91425" tIns="91425" rIns="91425" bIns="91425" anchor="ctr" anchorCtr="0">
                            <a:noAutofit/>
                          </wps:bodyPr>
                        </wps:wsp>
                        <wps:wsp>
                          <wps:cNvPr id="6" name="Rectangle 6"/>
                          <wps:cNvSpPr/>
                          <wps:spPr>
                            <a:xfrm>
                              <a:off x="1307292" y="28569"/>
                              <a:ext cx="1392600" cy="491700"/>
                            </a:xfrm>
                            <a:prstGeom prst="rect">
                              <a:avLst/>
                            </a:prstGeom>
                            <a:solidFill>
                              <a:schemeClr val="lt1"/>
                            </a:solidFill>
                            <a:ln w="9525" cap="flat" cmpd="sng">
                              <a:solidFill>
                                <a:schemeClr val="lt1"/>
                              </a:solidFill>
                              <a:prstDash val="solid"/>
                              <a:miter lim="800000"/>
                              <a:headEnd type="none" w="sm" len="sm"/>
                              <a:tailEnd type="none" w="sm" len="sm"/>
                            </a:ln>
                          </wps:spPr>
                          <wps:txbx>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IDS Enhanced </w:t>
                                </w:r>
                                <w:r w:rsidR="00174259">
                                  <w:rPr>
                                    <w:rFonts w:ascii="Times New Roman" w:eastAsia="Times New Roman" w:hAnsi="Times New Roman"/>
                                    <w:color w:val="000000"/>
                                    <w:sz w:val="16"/>
                                    <w:szCs w:val="16"/>
                                  </w:rPr>
                                  <w:t>E</w:t>
                                </w:r>
                                <w:r w:rsidRPr="00F64DA9">
                                  <w:rPr>
                                    <w:rFonts w:ascii="Times New Roman" w:eastAsia="Times New Roman" w:hAnsi="Times New Roman"/>
                                    <w:color w:val="000000"/>
                                    <w:sz w:val="16"/>
                                    <w:szCs w:val="16"/>
                                  </w:rPr>
                                  <w:t>dition</w:t>
                                </w:r>
                              </w:p>
                              <w:p w:rsidR="00A30D68" w:rsidRPr="00F64DA9" w:rsidRDefault="00A30D68" w:rsidP="00F64DA9">
                                <w:pPr>
                                  <w:spacing w:after="0" w:line="240" w:lineRule="auto"/>
                                  <w:textDirection w:val="btLr"/>
                                  <w:rPr>
                                    <w:rFonts w:ascii="Times New Roman" w:hAnsi="Times New Roman"/>
                                    <w:sz w:val="16"/>
                                    <w:szCs w:val="16"/>
                                  </w:rPr>
                                </w:pPr>
                              </w:p>
                            </w:txbxContent>
                          </wps:txbx>
                          <wps:bodyPr spcFirstLastPara="1" wrap="square" lIns="91425" tIns="45700" rIns="91425" bIns="45700" anchor="t" anchorCtr="0">
                            <a:noAutofit/>
                          </wps:bodyPr>
                        </wps:wsp>
                        <wpg:grpSp>
                          <wpg:cNvPr id="7" name="Group 7"/>
                          <wpg:cNvGrpSpPr/>
                          <wpg:grpSpPr>
                            <a:xfrm>
                              <a:off x="0" y="0"/>
                              <a:ext cx="4528409" cy="1573339"/>
                              <a:chOff x="0" y="0"/>
                              <a:chExt cx="4528409" cy="1573339"/>
                            </a:xfrm>
                          </wpg:grpSpPr>
                          <wpg:grpSp>
                            <wpg:cNvPr id="8" name="Group 8"/>
                            <wpg:cNvGrpSpPr/>
                            <wpg:grpSpPr>
                              <a:xfrm>
                                <a:off x="0" y="0"/>
                                <a:ext cx="3873259" cy="1573339"/>
                                <a:chOff x="0" y="0"/>
                                <a:chExt cx="3873260" cy="1573521"/>
                              </a:xfrm>
                            </wpg:grpSpPr>
                            <wps:wsp>
                              <wps:cNvPr id="9" name="Rectangle 9"/>
                              <wps:cNvSpPr/>
                              <wps:spPr>
                                <a:xfrm>
                                  <a:off x="0" y="0"/>
                                  <a:ext cx="1216026" cy="4745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Traffic Data from System/ Network</w:t>
                                    </w:r>
                                  </w:p>
                                </w:txbxContent>
                              </wps:txbx>
                              <wps:bodyPr spcFirstLastPara="1" wrap="square" lIns="91425" tIns="45700" rIns="91425" bIns="45700" anchor="ctr" anchorCtr="0">
                                <a:noAutofit/>
                              </wps:bodyPr>
                            </wps:wsp>
                            <wps:wsp>
                              <wps:cNvPr id="10" name="Rectangle 10"/>
                              <wps:cNvSpPr/>
                              <wps:spPr>
                                <a:xfrm>
                                  <a:off x="0" y="1130060"/>
                                  <a:ext cx="1043305" cy="43513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Data Pre-processing</w:t>
                                    </w:r>
                                  </w:p>
                                  <w:p w:rsidR="00A30D68" w:rsidRPr="00F64DA9" w:rsidRDefault="00A30D68" w:rsidP="00F64DA9">
                                    <w:pPr>
                                      <w:spacing w:line="258" w:lineRule="auto"/>
                                      <w:jc w:val="center"/>
                                      <w:textDirection w:val="btLr"/>
                                      <w:rPr>
                                        <w:rFonts w:ascii="Times New Roman" w:hAnsi="Times New Roman"/>
                                        <w:sz w:val="16"/>
                                        <w:szCs w:val="16"/>
                                      </w:rPr>
                                    </w:pPr>
                                  </w:p>
                                </w:txbxContent>
                              </wps:txbx>
                              <wps:bodyPr spcFirstLastPara="1" wrap="square" lIns="91425" tIns="45700" rIns="91425" bIns="45700" anchor="ctr" anchorCtr="0">
                                <a:noAutofit/>
                              </wps:bodyPr>
                            </wps:wsp>
                            <wps:wsp>
                              <wps:cNvPr id="11" name="Rectangle 11"/>
                              <wps:cNvSpPr/>
                              <wps:spPr>
                                <a:xfrm>
                                  <a:off x="1440611" y="1130060"/>
                                  <a:ext cx="991870" cy="443461"/>
                                </a:xfrm>
                                <a:prstGeom prst="rect">
                                  <a:avLst/>
                                </a:prstGeom>
                                <a:solidFill>
                                  <a:srgbClr val="F2F2F2"/>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Intrusion</w:t>
                                    </w:r>
                                  </w:p>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Detection</w:t>
                                    </w:r>
                                  </w:p>
                                  <w:p w:rsidR="00A30D68" w:rsidRPr="00F64DA9" w:rsidRDefault="00A30D68" w:rsidP="00F64DA9">
                                    <w:pPr>
                                      <w:spacing w:after="0" w:line="240" w:lineRule="auto"/>
                                      <w:jc w:val="center"/>
                                      <w:textDirection w:val="btLr"/>
                                      <w:rPr>
                                        <w:rFonts w:ascii="Times New Roman" w:hAnsi="Times New Roman"/>
                                        <w:sz w:val="16"/>
                                        <w:szCs w:val="16"/>
                                      </w:rPr>
                                    </w:pPr>
                                  </w:p>
                                </w:txbxContent>
                              </wps:txbx>
                              <wps:bodyPr spcFirstLastPara="1" wrap="square" lIns="91425" tIns="45700" rIns="91425" bIns="45700" anchor="ctr" anchorCtr="0">
                                <a:noAutofit/>
                              </wps:bodyPr>
                            </wps:wsp>
                            <wps:wsp>
                              <wps:cNvPr id="12" name="Rectangle 12"/>
                              <wps:cNvSpPr/>
                              <wps:spPr>
                                <a:xfrm>
                                  <a:off x="2829465" y="1130060"/>
                                  <a:ext cx="991870" cy="443461"/>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Report</w:t>
                                    </w:r>
                                  </w:p>
                                </w:txbxContent>
                              </wps:txbx>
                              <wps:bodyPr spcFirstLastPara="1" wrap="square" lIns="91425" tIns="45700" rIns="91425" bIns="45700" anchor="ctr" anchorCtr="0">
                                <a:noAutofit/>
                              </wps:bodyPr>
                            </wps:wsp>
                            <wps:wsp>
                              <wps:cNvPr id="13" name="Rectangle 13"/>
                              <wps:cNvSpPr/>
                              <wps:spPr>
                                <a:xfrm>
                                  <a:off x="2769010" y="8626"/>
                                  <a:ext cx="1104250" cy="44095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Administrator</w:t>
                                    </w:r>
                                  </w:p>
                                </w:txbxContent>
                              </wps:txbx>
                              <wps:bodyPr spcFirstLastPara="1" wrap="square" lIns="91425" tIns="45700" rIns="91425" bIns="45700" anchor="ctr" anchorCtr="0">
                                <a:noAutofit/>
                              </wps:bodyPr>
                            </wps:wsp>
                            <wps:wsp>
                              <wps:cNvPr id="14" name="Straight Arrow Connector 14"/>
                              <wps:cNvCnPr/>
                              <wps:spPr>
                                <a:xfrm>
                                  <a:off x="457199" y="491205"/>
                                  <a:ext cx="0" cy="639298"/>
                                </a:xfrm>
                                <a:prstGeom prst="straightConnector1">
                                  <a:avLst/>
                                </a:prstGeom>
                                <a:noFill/>
                                <a:ln w="9525" cap="flat" cmpd="sng">
                                  <a:solidFill>
                                    <a:schemeClr val="dk1"/>
                                  </a:solidFill>
                                  <a:prstDash val="solid"/>
                                  <a:miter lim="800000"/>
                                  <a:headEnd type="none" w="sm" len="sm"/>
                                  <a:tailEnd type="triangle" w="med" len="med"/>
                                </a:ln>
                              </wps:spPr>
                              <wps:bodyPr/>
                            </wps:wsp>
                            <wps:wsp>
                              <wps:cNvPr id="15" name="Straight Arrow Connector 15"/>
                              <wps:cNvCnPr/>
                              <wps:spPr>
                                <a:xfrm>
                                  <a:off x="1043796" y="1449237"/>
                                  <a:ext cx="397306"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6" name="Straight Arrow Connector 16"/>
                              <wps:cNvCnPr/>
                              <wps:spPr>
                                <a:xfrm>
                                  <a:off x="2432649" y="1449237"/>
                                  <a:ext cx="397306"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7" name="Straight Arrow Connector 17"/>
                              <wps:cNvCnPr>
                                <a:endCxn id="13" idx="2"/>
                              </wps:cNvCnPr>
                              <wps:spPr>
                                <a:xfrm flipV="1">
                                  <a:off x="3312938" y="449578"/>
                                  <a:ext cx="8197" cy="655408"/>
                                </a:xfrm>
                                <a:prstGeom prst="straightConnector1">
                                  <a:avLst/>
                                </a:prstGeom>
                                <a:noFill/>
                                <a:ln w="9525" cap="flat" cmpd="sng">
                                  <a:solidFill>
                                    <a:schemeClr val="dk1"/>
                                  </a:solidFill>
                                  <a:prstDash val="solid"/>
                                  <a:miter lim="800000"/>
                                  <a:headEnd type="none" w="sm" len="sm"/>
                                  <a:tailEnd type="triangle" w="med" len="med"/>
                                </a:ln>
                              </wps:spPr>
                              <wps:bodyPr/>
                            </wps:wsp>
                            <wps:wsp>
                              <wps:cNvPr id="18" name="Straight Arrow Connector 18"/>
                              <wps:cNvCnPr/>
                              <wps:spPr>
                                <a:xfrm rot="10800000">
                                  <a:off x="2027208" y="301924"/>
                                  <a:ext cx="741871" cy="0"/>
                                </a:xfrm>
                                <a:prstGeom prst="straightConnector1">
                                  <a:avLst/>
                                </a:prstGeom>
                                <a:noFill/>
                                <a:ln w="9525" cap="flat" cmpd="sng">
                                  <a:solidFill>
                                    <a:schemeClr val="dk1"/>
                                  </a:solidFill>
                                  <a:prstDash val="solid"/>
                                  <a:miter lim="800000"/>
                                  <a:headEnd type="none" w="sm" len="sm"/>
                                  <a:tailEnd type="none" w="sm" len="sm"/>
                                </a:ln>
                              </wps:spPr>
                              <wps:bodyPr/>
                            </wps:wsp>
                            <wps:wsp>
                              <wps:cNvPr id="19" name="Straight Arrow Connector 19"/>
                              <wps:cNvCnPr/>
                              <wps:spPr>
                                <a:xfrm>
                                  <a:off x="2027208" y="301924"/>
                                  <a:ext cx="0" cy="828000"/>
                                </a:xfrm>
                                <a:prstGeom prst="straightConnector1">
                                  <a:avLst/>
                                </a:prstGeom>
                                <a:noFill/>
                                <a:ln w="9525" cap="flat" cmpd="sng">
                                  <a:solidFill>
                                    <a:schemeClr val="dk1"/>
                                  </a:solidFill>
                                  <a:prstDash val="solid"/>
                                  <a:miter lim="800000"/>
                                  <a:headEnd type="none" w="sm" len="sm"/>
                                  <a:tailEnd type="triangle" w="med" len="med"/>
                                </a:ln>
                              </wps:spPr>
                              <wps:bodyPr/>
                            </wps:wsp>
                          </wpg:grpSp>
                          <wps:wsp>
                            <wps:cNvPr id="20" name="Rectangle 20"/>
                            <wps:cNvSpPr/>
                            <wps:spPr>
                              <a:xfrm>
                                <a:off x="3333750" y="762000"/>
                                <a:ext cx="1194659" cy="318703"/>
                              </a:xfrm>
                              <a:prstGeom prst="rect">
                                <a:avLst/>
                              </a:prstGeom>
                              <a:solidFill>
                                <a:schemeClr val="lt1"/>
                              </a:solidFill>
                              <a:ln w="9525" cap="flat" cmpd="sng">
                                <a:solidFill>
                                  <a:schemeClr val="lt1"/>
                                </a:solidFill>
                                <a:prstDash val="solid"/>
                                <a:miter lim="800000"/>
                                <a:headEnd type="none" w="sm" len="sm"/>
                                <a:tailEnd type="none" w="sm" len="sm"/>
                              </a:ln>
                            </wps:spPr>
                            <wps:txbx>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Alarm Generated </w:t>
                                  </w:r>
                                </w:p>
                              </w:txbxContent>
                            </wps:txbx>
                            <wps:bodyPr spcFirstLastPara="1" wrap="square" lIns="91425" tIns="45700" rIns="91425" bIns="4570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07002A57" id="Group 2" o:spid="_x0000_s1026" style="position:absolute;margin-left:22.7pt;margin-top:8.9pt;width:312.7pt;height:166.05pt;z-index:251657728;mso-width-relative:margin;mso-height-relative:margin" coordorigin="30819,29002" coordsize="46157,2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">
                <v:group id="Group 4" o:spid="_x0000_s1027" style="position:absolute;left:30819;top:29002;width:46157;height:22648" coordsize="46160,2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876;top:14300;width:45284;height:8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A30D68" w:rsidRDefault="00A30D68" w:rsidP="00F64DA9">
                          <w:pPr>
                            <w:spacing w:after="0" w:line="240" w:lineRule="auto"/>
                            <w:textDirection w:val="btLr"/>
                            <w:rPr>
                              <w:rFonts w:ascii="Times New Roman" w:hAnsi="Times New Roman"/>
                              <w:sz w:val="16"/>
                              <w:szCs w:val="16"/>
                            </w:rPr>
                          </w:pPr>
                        </w:p>
                        <w:p w:rsidR="00245D23" w:rsidRDefault="00245D23" w:rsidP="00F64DA9">
                          <w:pPr>
                            <w:spacing w:after="0" w:line="240" w:lineRule="auto"/>
                            <w:textDirection w:val="btLr"/>
                            <w:rPr>
                              <w:rFonts w:ascii="Times New Roman" w:hAnsi="Times New Roman"/>
                              <w:sz w:val="16"/>
                              <w:szCs w:val="16"/>
                            </w:rPr>
                          </w:pPr>
                        </w:p>
                        <w:p w:rsidR="00245D23" w:rsidRPr="006C7B2D" w:rsidRDefault="00245D23" w:rsidP="00245D23">
                          <w:pPr>
                            <w:pStyle w:val="Default"/>
                            <w:jc w:val="center"/>
                          </w:pPr>
                          <w:r w:rsidRPr="006C7B2D">
                            <w:rPr>
                              <w:b/>
                              <w:bCs/>
                              <w:sz w:val="18"/>
                              <w:szCs w:val="18"/>
                            </w:rPr>
                            <w:t>Fig.</w:t>
                          </w:r>
                          <w:r w:rsidR="00BE57B1">
                            <w:rPr>
                              <w:b/>
                              <w:bCs/>
                              <w:sz w:val="18"/>
                              <w:szCs w:val="18"/>
                            </w:rPr>
                            <w:t>1</w:t>
                          </w:r>
                          <w:r w:rsidRPr="006C7B2D">
                            <w:rPr>
                              <w:b/>
                              <w:bCs/>
                              <w:sz w:val="18"/>
                              <w:szCs w:val="18"/>
                            </w:rPr>
                            <w:t>.</w:t>
                          </w:r>
                          <w:r w:rsidRPr="006C7B2D">
                            <w:rPr>
                              <w:sz w:val="18"/>
                              <w:szCs w:val="18"/>
                            </w:rPr>
                            <w:t xml:space="preserve"> </w:t>
                          </w:r>
                          <w:r w:rsidRPr="00C233B6">
                            <w:rPr>
                              <w:b/>
                              <w:sz w:val="18"/>
                              <w:szCs w:val="18"/>
                            </w:rPr>
                            <w:t>Intrusion Detection System</w:t>
                          </w:r>
                        </w:p>
                        <w:p w:rsidR="00245D23" w:rsidRDefault="00245D23" w:rsidP="00245D23">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Pr="00F64DA9" w:rsidRDefault="00245D23" w:rsidP="00F64DA9">
                          <w:pPr>
                            <w:spacing w:after="0" w:line="240" w:lineRule="auto"/>
                            <w:textDirection w:val="btLr"/>
                            <w:rPr>
                              <w:rFonts w:ascii="Times New Roman" w:hAnsi="Times New Roman"/>
                              <w:sz w:val="16"/>
                              <w:szCs w:val="16"/>
                            </w:rPr>
                          </w:pPr>
                        </w:p>
                      </w:txbxContent>
                    </v:textbox>
                  </v:rect>
                  <v:rect id="Rectangle 6" o:spid="_x0000_s1029" style="position:absolute;left:13072;top:285;width:13926;height:4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" fillcolor="white [3201]" strokecolor="white [3201]">
                    <v:stroke startarrowwidth="narrow" startarrowlength="short" endarrowwidth="narrow" endarrowlength="short"/>
                    <v:textbox inset="2.53958mm,1.2694mm,2.53958mm,1.2694mm">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IDS Enhanced </w:t>
                          </w:r>
                          <w:r w:rsidR="00174259">
                            <w:rPr>
                              <w:rFonts w:ascii="Times New Roman" w:eastAsia="Times New Roman" w:hAnsi="Times New Roman"/>
                              <w:color w:val="000000"/>
                              <w:sz w:val="16"/>
                              <w:szCs w:val="16"/>
                            </w:rPr>
                            <w:t>E</w:t>
                          </w:r>
                          <w:r w:rsidRPr="00F64DA9">
                            <w:rPr>
                              <w:rFonts w:ascii="Times New Roman" w:eastAsia="Times New Roman" w:hAnsi="Times New Roman"/>
                              <w:color w:val="000000"/>
                              <w:sz w:val="16"/>
                              <w:szCs w:val="16"/>
                            </w:rPr>
                            <w:t>dition</w:t>
                          </w:r>
                        </w:p>
                        <w:p w:rsidR="00A30D68" w:rsidRPr="00F64DA9" w:rsidRDefault="00A30D68" w:rsidP="00F64DA9">
                          <w:pPr>
                            <w:spacing w:after="0" w:line="240" w:lineRule="auto"/>
                            <w:textDirection w:val="btLr"/>
                            <w:rPr>
                              <w:rFonts w:ascii="Times New Roman" w:hAnsi="Times New Roman"/>
                              <w:sz w:val="16"/>
                              <w:szCs w:val="16"/>
                            </w:rPr>
                          </w:pPr>
                        </w:p>
                      </w:txbxContent>
                    </v:textbox>
                  </v:rect>
                  <v:group id="Group 7" o:spid="_x0000_s1030" style="position:absolute;width:45284;height:15733" coordsize="45284,1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1" style="position:absolute;width:38732;height:15733" coordsize="38732,1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2" style="position:absolute;width:12160;height:4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Traffic Data from System/ Network</w:t>
                              </w:r>
                            </w:p>
                          </w:txbxContent>
                        </v:textbox>
                      </v:rect>
                      <v:rect id="Rectangle 10" o:spid="_x0000_s1033" style="position:absolute;top:11300;width:10433;height:4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Data Pre-processing</w:t>
                              </w:r>
                            </w:p>
                            <w:p w:rsidR="00A30D68" w:rsidRPr="00F64DA9" w:rsidRDefault="00A30D68" w:rsidP="00F64DA9">
                              <w:pPr>
                                <w:spacing w:line="258" w:lineRule="auto"/>
                                <w:jc w:val="center"/>
                                <w:textDirection w:val="btLr"/>
                                <w:rPr>
                                  <w:rFonts w:ascii="Times New Roman" w:hAnsi="Times New Roman"/>
                                  <w:sz w:val="16"/>
                                  <w:szCs w:val="16"/>
                                </w:rPr>
                              </w:pPr>
                            </w:p>
                          </w:txbxContent>
                        </v:textbox>
                      </v:rect>
                      <v:rect id="Rectangle 11" o:spid="_x0000_s1034" style="position:absolute;left:14406;top:11300;width:9918;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" fillcolor="#f2f2f2"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Intrusion</w:t>
                              </w:r>
                            </w:p>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Detection</w:t>
                              </w:r>
                            </w:p>
                            <w:p w:rsidR="00A30D68" w:rsidRPr="00F64DA9" w:rsidRDefault="00A30D68" w:rsidP="00F64DA9">
                              <w:pPr>
                                <w:spacing w:after="0" w:line="240" w:lineRule="auto"/>
                                <w:jc w:val="center"/>
                                <w:textDirection w:val="btLr"/>
                                <w:rPr>
                                  <w:rFonts w:ascii="Times New Roman" w:hAnsi="Times New Roman"/>
                                  <w:sz w:val="16"/>
                                  <w:szCs w:val="16"/>
                                </w:rPr>
                              </w:pPr>
                            </w:p>
                          </w:txbxContent>
                        </v:textbox>
                      </v:rect>
                      <v:rect id="Rectangle 12" o:spid="_x0000_s1035" style="position:absolute;left:28294;top:11300;width:9919;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Report</w:t>
                              </w:r>
                            </w:p>
                          </w:txbxContent>
                        </v:textbox>
                      </v:rect>
                      <v:rect id="Rectangle 13" o:spid="_x0000_s1036" style="position:absolute;left:27690;top:86;width:11042;height:4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Administrator</w:t>
                              </w:r>
                            </w:p>
                          </w:txbxContent>
                        </v:textbox>
                      </v:rect>
                      <v:shapetype id="_x0000_t32" coordsize="21600,21600" o:spt="32" o:oned="t" path="m,l21600,21600e" filled="f">
                        <v:path arrowok="t" fillok="f" o:connecttype="none"/>
                        <o:lock v:ext="edit" shapetype="t"/>
                      </v:shapetype>
                      <v:shape id="Straight Arrow Connector 14" o:spid="_x0000_s1037" type="#_x0000_t32" style="position:absolute;left:4571;top:4912;width:0;height:63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" strokecolor="black [3200]">
                        <v:stroke startarrowwidth="narrow" startarrowlength="short" endarrow="block" joinstyle="miter"/>
                      </v:shape>
                      <v:shape id="Straight Arrow Connector 15" o:spid="_x0000_s1038" type="#_x0000_t32" style="position:absolute;left:10437;top:14492;width:39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" strokecolor="black [3200]">
                        <v:stroke startarrowwidth="narrow" startarrowlength="short" endarrow="block" joinstyle="miter"/>
                      </v:shape>
                      <v:shape id="Straight Arrow Connector 16" o:spid="_x0000_s1039" type="#_x0000_t32" style="position:absolute;left:24326;top:14492;width:39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" strokecolor="black [3200]">
                        <v:stroke startarrowwidth="narrow" startarrowlength="short" endarrow="block" joinstyle="miter"/>
                      </v:shape>
                      <v:shape id="Straight Arrow Connector 17" o:spid="_x0000_s1040" type="#_x0000_t32" style="position:absolute;left:33129;top:4495;width:82;height:65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" strokecolor="black [3200]">
                        <v:stroke startarrowwidth="narrow" startarrowlength="short" endarrow="block" joinstyle="miter"/>
                      </v:shape>
                      <v:shape id="Straight Arrow Connector 18" o:spid="_x0000_s1041" type="#_x0000_t32" style="position:absolute;left:20272;top:3019;width:741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" strokecolor="black [3200]">
                        <v:stroke startarrowwidth="narrow" startarrowlength="short" endarrowwidth="narrow" endarrowlength="short" joinstyle="miter"/>
                      </v:shape>
                      <v:shape id="Straight Arrow Connector 19" o:spid="_x0000_s1042" type="#_x0000_t32" style="position:absolute;left:20272;top:3019;width:0;height:8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" strokecolor="black [3200]">
                        <v:stroke startarrowwidth="narrow" startarrowlength="short" endarrow="block" joinstyle="miter"/>
                      </v:shape>
                    </v:group>
                    <v:rect id="Rectangle 20" o:spid="_x0000_s1043" style="position:absolute;left:33337;top:7620;width:11947;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" fillcolor="white [3201]" strokecolor="white [3201]">
                      <v:stroke startarrowwidth="narrow" startarrowlength="short" endarrowwidth="narrow" endarrowlength="short"/>
                      <v:textbox inset="2.53958mm,1.2694mm,2.53958mm,1.2694mm">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Alarm Generated </w:t>
                            </w:r>
                          </w:p>
                        </w:txbxContent>
                      </v:textbox>
                    </v:rect>
                  </v:group>
                </v:group>
              </v:group>
            </w:pict>
          </mc:Fallback>
        </mc:AlternateContent>
      </w: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6B0FF8" w:rsidRPr="006C7B2D" w:rsidRDefault="00245D23" w:rsidP="000C0A28">
      <w:pPr>
        <w:spacing w:after="0" w:line="240" w:lineRule="auto"/>
        <w:jc w:val="center"/>
        <w:rPr>
          <w:rFonts w:ascii="Times New Roman" w:eastAsia="Linux Libertine O" w:hAnsi="Times New Roman"/>
          <w:b/>
          <w:sz w:val="18"/>
          <w:szCs w:val="18"/>
        </w:rPr>
      </w:pPr>
      <w:r w:rsidRPr="006C7B2D">
        <w:rPr>
          <w:rFonts w:ascii="Times New Roman" w:eastAsia="Linux Libertine O" w:hAnsi="Times New Roman"/>
          <w:b/>
          <w:sz w:val="18"/>
          <w:szCs w:val="18"/>
        </w:rPr>
        <w:t xml:space="preserve">Table </w:t>
      </w:r>
      <w:r w:rsidR="000C0A28">
        <w:rPr>
          <w:rFonts w:ascii="Times New Roman" w:eastAsia="Linux Libertine O" w:hAnsi="Times New Roman"/>
          <w:b/>
          <w:sz w:val="18"/>
          <w:szCs w:val="18"/>
        </w:rPr>
        <w:t>2</w:t>
      </w:r>
      <w:r w:rsidRPr="006C7B2D">
        <w:rPr>
          <w:rFonts w:ascii="Times New Roman" w:eastAsia="Linux Libertine O" w:hAnsi="Times New Roman"/>
          <w:b/>
          <w:sz w:val="18"/>
          <w:szCs w:val="18"/>
        </w:rPr>
        <w:t>: Evolution and Timeline of Intrusion Detection System</w:t>
      </w:r>
    </w:p>
    <w:tbl>
      <w:tblPr>
        <w:tblStyle w:val="Style2"/>
        <w:tblpPr w:leftFromText="180" w:rightFromText="180" w:vertAnchor="page" w:horzAnchor="margin" w:tblpXSpec="center" w:tblpY="3732"/>
        <w:tblW w:w="6912" w:type="dxa"/>
        <w:tblLayout w:type="fixed"/>
        <w:tblLook w:val="0400" w:firstRow="0" w:lastRow="0" w:firstColumn="0" w:lastColumn="0" w:noHBand="0" w:noVBand="1"/>
      </w:tblPr>
      <w:tblGrid>
        <w:gridCol w:w="1384"/>
        <w:gridCol w:w="709"/>
        <w:gridCol w:w="1417"/>
        <w:gridCol w:w="1418"/>
        <w:gridCol w:w="1984"/>
      </w:tblGrid>
      <w:tr w:rsidR="00E900DF" w:rsidRPr="00CC7DBD" w:rsidTr="00E900DF">
        <w:tc>
          <w:tcPr>
            <w:tcW w:w="13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b/>
                <w:color w:val="000000" w:themeColor="text1"/>
                <w:sz w:val="17"/>
                <w:szCs w:val="17"/>
              </w:rPr>
              <w:t>Timeline of the IDS</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b/>
                <w:color w:val="000000" w:themeColor="text1"/>
                <w:sz w:val="17"/>
                <w:szCs w:val="17"/>
              </w:rPr>
              <w:t xml:space="preserve">Timeline </w:t>
            </w:r>
          </w:p>
        </w:tc>
        <w:tc>
          <w:tcPr>
            <w:tcW w:w="1417"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b/>
                <w:color w:val="000000" w:themeColor="text1"/>
                <w:sz w:val="17"/>
                <w:szCs w:val="17"/>
              </w:rPr>
              <w:t>Architecture</w:t>
            </w:r>
          </w:p>
        </w:tc>
        <w:tc>
          <w:tcPr>
            <w:tcW w:w="1418"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b/>
                <w:color w:val="000000" w:themeColor="text1"/>
                <w:sz w:val="17"/>
                <w:szCs w:val="17"/>
              </w:rPr>
              <w:t>Type of Attacks</w:t>
            </w:r>
          </w:p>
        </w:tc>
        <w:tc>
          <w:tcPr>
            <w:tcW w:w="1984" w:type="dxa"/>
          </w:tcPr>
          <w:p w:rsidR="006B0FF8" w:rsidRPr="00CC7DBD" w:rsidRDefault="006B0FF8" w:rsidP="00A74B9B">
            <w:pPr>
              <w:tabs>
                <w:tab w:val="left" w:pos="1080"/>
              </w:tabs>
              <w:spacing w:after="0" w:line="240" w:lineRule="auto"/>
              <w:ind w:right="2018"/>
              <w:rPr>
                <w:rFonts w:ascii="Times New Roman" w:eastAsia="Linux Libertine O" w:hAnsi="Times New Roman"/>
                <w:b/>
                <w:color w:val="000000" w:themeColor="text1"/>
                <w:sz w:val="17"/>
                <w:szCs w:val="17"/>
              </w:rPr>
            </w:pPr>
          </w:p>
          <w:p w:rsidR="006B0FF8" w:rsidRPr="00CC7DBD" w:rsidRDefault="006B0FF8" w:rsidP="00A74B9B">
            <w:pPr>
              <w:tabs>
                <w:tab w:val="left" w:pos="1080"/>
              </w:tabs>
              <w:spacing w:after="0" w:line="240" w:lineRule="auto"/>
              <w:rPr>
                <w:rFonts w:ascii="Times New Roman" w:eastAsia="Linux Libertine O" w:hAnsi="Times New Roman"/>
                <w:b/>
                <w:color w:val="000000" w:themeColor="text1"/>
                <w:sz w:val="17"/>
                <w:szCs w:val="17"/>
              </w:rPr>
            </w:pPr>
            <w:r w:rsidRPr="00CC7DBD">
              <w:rPr>
                <w:rFonts w:ascii="Times New Roman" w:eastAsia="Linux Libertine O" w:hAnsi="Times New Roman"/>
                <w:b/>
                <w:color w:val="000000" w:themeColor="text1"/>
                <w:sz w:val="17"/>
                <w:szCs w:val="17"/>
              </w:rPr>
              <w:t>Remarks</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r>
      <w:tr w:rsidR="00E900DF" w:rsidRPr="00CC7DBD" w:rsidTr="00E900DF">
        <w:tc>
          <w:tcPr>
            <w:tcW w:w="1384" w:type="dxa"/>
          </w:tcPr>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7"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8"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 xml:space="preserve">Neural Network </w:t>
            </w:r>
          </w:p>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 xml:space="preserve">&amp; </w:t>
            </w:r>
          </w:p>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Watermarking Technique [</w:t>
            </w:r>
            <w:r w:rsidR="001F1F8C" w:rsidRPr="00CC7DBD">
              <w:rPr>
                <w:rFonts w:ascii="Times New Roman" w:eastAsia="Linux Libertine O" w:hAnsi="Times New Roman"/>
                <w:color w:val="000000" w:themeColor="text1"/>
                <w:sz w:val="17"/>
                <w:szCs w:val="17"/>
                <w:highlight w:val="white"/>
              </w:rPr>
              <w:t>6</w:t>
            </w:r>
            <w:r w:rsidRPr="00CC7DBD">
              <w:rPr>
                <w:rFonts w:ascii="Times New Roman" w:eastAsia="Linux Libertine O" w:hAnsi="Times New Roman"/>
                <w:color w:val="000000" w:themeColor="text1"/>
                <w:sz w:val="17"/>
                <w:szCs w:val="17"/>
                <w:highlight w:val="white"/>
              </w:rPr>
              <w:t>], 2007</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2007</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Self- Organizing</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Map</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Routing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behavior attacks </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Additional training overhead leads to energy waste to find these attacks.  </w:t>
            </w:r>
          </w:p>
        </w:tc>
      </w:tr>
      <w:tr w:rsidR="00E900DF" w:rsidRPr="00CC7DBD" w:rsidTr="00E900DF">
        <w:tc>
          <w:tcPr>
            <w:tcW w:w="1384" w:type="dxa"/>
          </w:tcPr>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7"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8"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HIDS [</w:t>
            </w:r>
            <w:r w:rsidR="001F1F8C" w:rsidRPr="00CC7DBD">
              <w:rPr>
                <w:rFonts w:ascii="Times New Roman" w:eastAsia="Linux Libertine O" w:hAnsi="Times New Roman"/>
                <w:color w:val="000000" w:themeColor="text1"/>
                <w:sz w:val="17"/>
                <w:szCs w:val="17"/>
                <w:highlight w:val="white"/>
              </w:rPr>
              <w:t>22</w:t>
            </w:r>
            <w:r w:rsidRPr="00CC7DBD">
              <w:rPr>
                <w:rFonts w:ascii="Times New Roman" w:eastAsia="Linux Libertine O" w:hAnsi="Times New Roman"/>
                <w:color w:val="000000" w:themeColor="text1"/>
                <w:sz w:val="17"/>
                <w:szCs w:val="17"/>
                <w:highlight w:val="white"/>
              </w:rPr>
              <w:t>]</w:t>
            </w:r>
          </w:p>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2008</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Distributed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and Collaborative</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Black Hole  Attack</w:t>
            </w:r>
          </w:p>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 and Packet drop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attacks</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Test is needed before secure routing construction.</w:t>
            </w: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BHIDS- A black hole IDS [</w:t>
            </w:r>
            <w:r w:rsidR="001F1F8C" w:rsidRPr="00CC7DBD">
              <w:rPr>
                <w:rFonts w:ascii="Times New Roman" w:eastAsia="Linux Libertine O" w:hAnsi="Times New Roman"/>
                <w:color w:val="000000" w:themeColor="text1"/>
                <w:sz w:val="17"/>
                <w:szCs w:val="17"/>
              </w:rPr>
              <w:t>26</w:t>
            </w:r>
            <w:r w:rsidRPr="00CC7DBD">
              <w:rPr>
                <w:rFonts w:ascii="Times New Roman" w:eastAsia="Linux Libertine O" w:hAnsi="Times New Roman"/>
                <w:color w:val="000000" w:themeColor="text1"/>
                <w:sz w:val="17"/>
                <w:szCs w:val="17"/>
              </w:rPr>
              <w:t>]</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2010</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Hybrid </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Black hole attack</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Able to identify only black hole attack.</w:t>
            </w: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Leader Election Model [</w:t>
            </w:r>
            <w:r w:rsidR="001F1F8C" w:rsidRPr="00CC7DBD">
              <w:rPr>
                <w:rFonts w:ascii="Times New Roman" w:eastAsia="Linux Libertine O" w:hAnsi="Times New Roman"/>
                <w:color w:val="000000" w:themeColor="text1"/>
                <w:sz w:val="17"/>
                <w:szCs w:val="17"/>
                <w:highlight w:val="white"/>
              </w:rPr>
              <w:t>23</w:t>
            </w:r>
            <w:r w:rsidRPr="00CC7DBD">
              <w:rPr>
                <w:rFonts w:ascii="Times New Roman" w:eastAsia="Linux Libertine O" w:hAnsi="Times New Roman"/>
                <w:color w:val="000000" w:themeColor="text1"/>
                <w:sz w:val="17"/>
                <w:szCs w:val="17"/>
                <w:highlight w:val="white"/>
              </w:rPr>
              <w:t>]</w:t>
            </w:r>
          </w:p>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2008</w:t>
            </w:r>
          </w:p>
        </w:tc>
        <w:tc>
          <w:tcPr>
            <w:tcW w:w="1417"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VCG model</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Resource utilizing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attack-selfish nodes</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Selfish nodes do not drain energy to run IDS service, the percentage of packet analysis reduces with the help of time.</w:t>
            </w:r>
          </w:p>
        </w:tc>
      </w:tr>
      <w:tr w:rsidR="00E900DF" w:rsidRPr="00CC7DBD" w:rsidTr="00E900DF">
        <w:trPr>
          <w:trHeight w:val="1109"/>
        </w:trPr>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highlight w:val="white"/>
              </w:rPr>
            </w:pPr>
            <w:r w:rsidRPr="00CC7DBD">
              <w:rPr>
                <w:rFonts w:ascii="Times New Roman" w:eastAsia="Linux Libertine O" w:hAnsi="Times New Roman"/>
                <w:color w:val="000000" w:themeColor="text1"/>
                <w:sz w:val="17"/>
                <w:szCs w:val="17"/>
                <w:highlight w:val="white"/>
              </w:rPr>
              <w:t>SCAN [</w:t>
            </w:r>
            <w:r w:rsidR="001F1F8C" w:rsidRPr="00CC7DBD">
              <w:rPr>
                <w:rFonts w:ascii="Times New Roman" w:eastAsia="Linux Libertine O" w:hAnsi="Times New Roman"/>
                <w:color w:val="000000" w:themeColor="text1"/>
                <w:sz w:val="17"/>
                <w:szCs w:val="17"/>
                <w:highlight w:val="white"/>
              </w:rPr>
              <w:t>24</w:t>
            </w:r>
            <w:r w:rsidRPr="00CC7DBD">
              <w:rPr>
                <w:rFonts w:ascii="Times New Roman" w:eastAsia="Linux Libertine O" w:hAnsi="Times New Roman"/>
                <w:color w:val="000000" w:themeColor="text1"/>
                <w:sz w:val="17"/>
                <w:szCs w:val="17"/>
                <w:highlight w:val="white"/>
              </w:rPr>
              <w:t>]</w:t>
            </w:r>
          </w:p>
          <w:p w:rsidR="006B0FF8" w:rsidRPr="00CC7DBD" w:rsidRDefault="006B0FF8" w:rsidP="00A74B9B">
            <w:pPr>
              <w:spacing w:after="0" w:line="240" w:lineRule="auto"/>
              <w:rPr>
                <w:rFonts w:ascii="Times New Roman" w:eastAsia="Linux Libertine O" w:hAnsi="Times New Roman"/>
                <w:color w:val="000000" w:themeColor="text1"/>
                <w:sz w:val="17"/>
                <w:szCs w:val="17"/>
                <w:highlight w:val="white"/>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2002</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Distributed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and Collaborative</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Routing misbehavior </w:t>
            </w:r>
          </w:p>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and packet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forwarding misbehavior</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Network services are temporarily halted during detection.</w:t>
            </w:r>
          </w:p>
        </w:tc>
      </w:tr>
      <w:tr w:rsidR="00E900DF" w:rsidRPr="00CC7DBD" w:rsidTr="00E900DF">
        <w:tc>
          <w:tcPr>
            <w:tcW w:w="13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7"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418"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A System of Umpires </w:t>
            </w:r>
            <w:r w:rsidRPr="00CC7DBD">
              <w:rPr>
                <w:rFonts w:ascii="Times New Roman" w:eastAsia="Linux Libertine O" w:hAnsi="Times New Roman"/>
                <w:color w:val="000000" w:themeColor="text1"/>
                <w:sz w:val="17"/>
                <w:szCs w:val="17"/>
                <w:shd w:val="clear" w:color="auto" w:fill="F3F3F3"/>
              </w:rPr>
              <w:t>[</w:t>
            </w:r>
            <w:r w:rsidR="001F1F8C" w:rsidRPr="00CC7DBD">
              <w:rPr>
                <w:rFonts w:ascii="Times New Roman" w:eastAsia="Linux Libertine O" w:hAnsi="Times New Roman"/>
                <w:color w:val="000000" w:themeColor="text1"/>
                <w:sz w:val="17"/>
                <w:szCs w:val="17"/>
                <w:shd w:val="clear" w:color="auto" w:fill="F3F3F3"/>
              </w:rPr>
              <w:t>25</w:t>
            </w:r>
            <w:r w:rsidRPr="00CC7DBD">
              <w:rPr>
                <w:rFonts w:ascii="Times New Roman" w:eastAsia="Linux Libertine O" w:hAnsi="Times New Roman"/>
                <w:color w:val="000000" w:themeColor="text1"/>
                <w:sz w:val="17"/>
                <w:szCs w:val="17"/>
              </w:rPr>
              <w:t>]</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2010</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Collaborative IDS </w:t>
            </w:r>
          </w:p>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for double and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triple users </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Packet dropping </w:t>
            </w:r>
          </w:p>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attacks</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Umpires are not permanent. Election is needed to re-elect the leader. Energy consumption is high.</w:t>
            </w: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Feed-forward neural network, Support vector machine. [</w:t>
            </w:r>
            <w:r w:rsidR="001F1F8C" w:rsidRPr="00CC7DBD">
              <w:rPr>
                <w:rFonts w:ascii="Times New Roman" w:eastAsia="Linux Libertine O" w:hAnsi="Times New Roman"/>
                <w:color w:val="000000" w:themeColor="text1"/>
                <w:sz w:val="17"/>
                <w:szCs w:val="17"/>
              </w:rPr>
              <w:t>27</w:t>
            </w:r>
            <w:r w:rsidRPr="00CC7DBD">
              <w:rPr>
                <w:rFonts w:ascii="Times New Roman" w:eastAsia="Linux Libertine O" w:hAnsi="Times New Roman"/>
                <w:color w:val="000000" w:themeColor="text1"/>
                <w:sz w:val="17"/>
                <w:szCs w:val="17"/>
              </w:rPr>
              <w:t>]</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2016</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Distributed </w:t>
            </w:r>
          </w:p>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and Collaborative</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Grey Hole and Rushing Attacks</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Fuzzy Petri Nets can be added to enhance the performance</w:t>
            </w: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Adaptive Neuro Fuzzy Inference System, Particle Swarm Optimization [</w:t>
            </w:r>
            <w:r w:rsidR="001F1F8C" w:rsidRPr="00CC7DBD">
              <w:rPr>
                <w:rFonts w:ascii="Times New Roman" w:eastAsia="Linux Libertine O" w:hAnsi="Times New Roman"/>
                <w:color w:val="000000" w:themeColor="text1"/>
                <w:sz w:val="17"/>
                <w:szCs w:val="17"/>
              </w:rPr>
              <w:t>28</w:t>
            </w:r>
            <w:r w:rsidRPr="00CC7DBD">
              <w:rPr>
                <w:rFonts w:ascii="Times New Roman" w:eastAsia="Linux Libertine O" w:hAnsi="Times New Roman"/>
                <w:color w:val="000000" w:themeColor="text1"/>
                <w:sz w:val="17"/>
                <w:szCs w:val="17"/>
              </w:rPr>
              <w:t>]</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2020</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Hybrid </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Black hole attack</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Able to identify only black hole attack.</w:t>
            </w:r>
          </w:p>
        </w:tc>
      </w:tr>
      <w:tr w:rsidR="00E900DF" w:rsidRPr="00CC7DBD" w:rsidTr="00E900DF">
        <w:tc>
          <w:tcPr>
            <w:tcW w:w="1384"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Proportional Overlapping Scores (POS)</w:t>
            </w:r>
          </w:p>
        </w:tc>
        <w:tc>
          <w:tcPr>
            <w:tcW w:w="709"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2022</w:t>
            </w:r>
          </w:p>
        </w:tc>
        <w:tc>
          <w:tcPr>
            <w:tcW w:w="1417"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 xml:space="preserve">Collaborative </w:t>
            </w:r>
          </w:p>
        </w:tc>
        <w:tc>
          <w:tcPr>
            <w:tcW w:w="1418" w:type="dxa"/>
          </w:tcPr>
          <w:p w:rsidR="006B0FF8" w:rsidRPr="00CC7DBD" w:rsidRDefault="006B0FF8" w:rsidP="00A74B9B">
            <w:pPr>
              <w:tabs>
                <w:tab w:val="left" w:pos="1080"/>
              </w:tabs>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Rushed Black and Gray Hole attacks</w:t>
            </w:r>
          </w:p>
        </w:tc>
        <w:tc>
          <w:tcPr>
            <w:tcW w:w="1984" w:type="dxa"/>
          </w:tcPr>
          <w:p w:rsidR="006B0FF8" w:rsidRPr="00CC7DBD" w:rsidRDefault="006B0FF8" w:rsidP="00A74B9B">
            <w:pPr>
              <w:spacing w:after="0" w:line="240" w:lineRule="auto"/>
              <w:rPr>
                <w:rFonts w:ascii="Times New Roman" w:eastAsia="Linux Libertine O" w:hAnsi="Times New Roman"/>
                <w:color w:val="000000" w:themeColor="text1"/>
                <w:sz w:val="17"/>
                <w:szCs w:val="17"/>
              </w:rPr>
            </w:pPr>
            <w:r w:rsidRPr="00CC7DBD">
              <w:rPr>
                <w:rFonts w:ascii="Times New Roman" w:eastAsia="Linux Libertine O" w:hAnsi="Times New Roman"/>
                <w:color w:val="000000" w:themeColor="text1"/>
                <w:sz w:val="17"/>
                <w:szCs w:val="17"/>
              </w:rPr>
              <w:t>Node mobility is not considered.</w:t>
            </w:r>
          </w:p>
        </w:tc>
      </w:tr>
    </w:tbl>
    <w:p w:rsidR="00CC7DBD" w:rsidRDefault="00CC7DBD" w:rsidP="0025744A">
      <w:pPr>
        <w:pBdr>
          <w:top w:val="nil"/>
          <w:left w:val="nil"/>
          <w:bottom w:val="nil"/>
          <w:right w:val="nil"/>
          <w:between w:val="nil"/>
        </w:pBdr>
        <w:spacing w:after="0" w:line="240" w:lineRule="auto"/>
        <w:jc w:val="both"/>
        <w:rPr>
          <w:rFonts w:ascii="Times New Roman" w:hAnsi="Times New Roman"/>
          <w:sz w:val="20"/>
          <w:szCs w:val="20"/>
        </w:rPr>
      </w:pPr>
    </w:p>
    <w:p w:rsidR="00CC7DBD" w:rsidRDefault="00CC7DBD" w:rsidP="0025744A">
      <w:pPr>
        <w:pBdr>
          <w:top w:val="nil"/>
          <w:left w:val="nil"/>
          <w:bottom w:val="nil"/>
          <w:right w:val="nil"/>
          <w:between w:val="nil"/>
        </w:pBdr>
        <w:spacing w:after="0" w:line="240" w:lineRule="auto"/>
        <w:jc w:val="both"/>
        <w:rPr>
          <w:rFonts w:ascii="Times New Roman" w:hAnsi="Times New Roman"/>
          <w:sz w:val="20"/>
          <w:szCs w:val="20"/>
        </w:rPr>
      </w:pPr>
    </w:p>
    <w:p w:rsidR="00CC7DBD" w:rsidRDefault="00CC7DBD" w:rsidP="0025744A">
      <w:pPr>
        <w:pBdr>
          <w:top w:val="nil"/>
          <w:left w:val="nil"/>
          <w:bottom w:val="nil"/>
          <w:right w:val="nil"/>
          <w:between w:val="nil"/>
        </w:pBdr>
        <w:spacing w:after="0" w:line="240" w:lineRule="auto"/>
        <w:jc w:val="both"/>
        <w:rPr>
          <w:rFonts w:ascii="Times New Roman" w:hAnsi="Times New Roman"/>
          <w:sz w:val="20"/>
          <w:szCs w:val="20"/>
        </w:rPr>
      </w:pPr>
    </w:p>
    <w:p w:rsidR="00CC7DBD" w:rsidRDefault="00CC7DBD" w:rsidP="0025744A">
      <w:pPr>
        <w:pBdr>
          <w:top w:val="nil"/>
          <w:left w:val="nil"/>
          <w:bottom w:val="nil"/>
          <w:right w:val="nil"/>
          <w:between w:val="nil"/>
        </w:pBdr>
        <w:spacing w:after="0" w:line="240" w:lineRule="auto"/>
        <w:jc w:val="both"/>
        <w:rPr>
          <w:rFonts w:ascii="Times New Roman" w:hAnsi="Times New Roman"/>
          <w:sz w:val="20"/>
          <w:szCs w:val="20"/>
        </w:rPr>
      </w:pPr>
    </w:p>
    <w:p w:rsidR="0025744A" w:rsidRPr="0071524F" w:rsidRDefault="0025744A" w:rsidP="0025744A">
      <w:pPr>
        <w:pBdr>
          <w:top w:val="nil"/>
          <w:left w:val="nil"/>
          <w:bottom w:val="nil"/>
          <w:right w:val="nil"/>
          <w:between w:val="nil"/>
        </w:pBdr>
        <w:spacing w:after="0" w:line="240" w:lineRule="auto"/>
        <w:jc w:val="both"/>
        <w:rPr>
          <w:rFonts w:ascii="Times New Roman" w:hAnsi="Times New Roman"/>
          <w:sz w:val="20"/>
          <w:szCs w:val="20"/>
        </w:rPr>
      </w:pPr>
      <w:r w:rsidRPr="000C0A28">
        <w:rPr>
          <w:rFonts w:ascii="Times New Roman" w:hAnsi="Times New Roman"/>
          <w:sz w:val="20"/>
          <w:szCs w:val="20"/>
        </w:rPr>
        <w:lastRenderedPageBreak/>
        <w:t>History of IDS started three decades ago with the trend of network usage by users. The term Intrusion Detection was introduced by James P. Anderson in the U.S Air force during the 1980s. He had introduced automated IDS reports with help of Computer Security hazard Surveillance and Monitoring. The first application built method is used as an anti-virus</w:t>
      </w:r>
      <w:r w:rsidRPr="00ED0A50">
        <w:rPr>
          <w:rFonts w:ascii="Times New Roman" w:hAnsi="Times New Roman"/>
          <w:sz w:val="20"/>
          <w:szCs w:val="20"/>
        </w:rPr>
        <w:t xml:space="preserve">Some important issues encountered by IDS in ad-hoc networks are discussed and these challenges must be resolved. The frequent changes in topology offer IDS with flexible architectures. It is desirable to develop co-operative and distributive IDS due to lack of central management. Ad-hoc networks are vulnerable since they lack proper boundaries and allow outside attacks. The bandwidth of Ad-hoc networks is limited. This forces the IDS to minimize the interaction between the nodes as much as possible. IDS has to follow cryptography since the information should not be revealed easily when agents are compromised. The power source is limited in ad-hoc networks. So, IDS uses a low computational approach. However, the initial IDS has few problems. i) It could send alert messages only for known attacks; ii) resources are drained frequently due to continuous scanning and updates of the signature list. </w:t>
      </w:r>
      <w:r>
        <w:rPr>
          <w:rFonts w:ascii="Times New Roman" w:hAnsi="Times New Roman"/>
          <w:sz w:val="20"/>
          <w:szCs w:val="20"/>
        </w:rPr>
        <w:t>Table 2 describes the evolution of IDS.</w:t>
      </w:r>
    </w:p>
    <w:p w:rsidR="00CC7DBD" w:rsidRPr="006C7B2D" w:rsidRDefault="00CC7DBD" w:rsidP="00E900DF">
      <w:pPr>
        <w:pBdr>
          <w:top w:val="nil"/>
          <w:left w:val="nil"/>
          <w:bottom w:val="nil"/>
          <w:right w:val="nil"/>
          <w:between w:val="nil"/>
        </w:pBdr>
        <w:spacing w:after="0" w:line="240" w:lineRule="auto"/>
        <w:jc w:val="both"/>
        <w:rPr>
          <w:rFonts w:ascii="Times New Roman" w:eastAsia="Linux Libertine O" w:hAnsi="Times New Roman"/>
          <w:color w:val="0E101A"/>
          <w:sz w:val="18"/>
          <w:szCs w:val="18"/>
        </w:rPr>
      </w:pPr>
    </w:p>
    <w:p w:rsidR="00E900DF" w:rsidRPr="006C7B2D" w:rsidRDefault="00A30719" w:rsidP="00E900DF">
      <w:pPr>
        <w:tabs>
          <w:tab w:val="left" w:pos="1080"/>
        </w:tabs>
        <w:spacing w:after="320" w:line="240" w:lineRule="auto"/>
        <w:ind w:left="360" w:hanging="360"/>
        <w:jc w:val="both"/>
        <w:rPr>
          <w:rFonts w:ascii="Times New Roman" w:hAnsi="Times New Roman"/>
          <w:b/>
          <w:bCs/>
          <w:sz w:val="20"/>
          <w:szCs w:val="20"/>
        </w:rPr>
      </w:pPr>
      <w:r>
        <w:rPr>
          <w:rFonts w:ascii="Times New Roman" w:hAnsi="Times New Roman"/>
          <w:b/>
          <w:bCs/>
          <w:sz w:val="20"/>
          <w:szCs w:val="20"/>
        </w:rPr>
        <w:t>3</w:t>
      </w:r>
      <w:r w:rsidR="00E900DF" w:rsidRPr="006C7B2D">
        <w:rPr>
          <w:rFonts w:ascii="Times New Roman" w:hAnsi="Times New Roman"/>
          <w:b/>
          <w:bCs/>
          <w:sz w:val="20"/>
          <w:szCs w:val="20"/>
        </w:rPr>
        <w:t xml:space="preserve"> Classıfıcatıon of Intrusıon Detectıon Technıques</w:t>
      </w:r>
    </w:p>
    <w:p w:rsidR="00E900DF" w:rsidRPr="006C7B2D" w:rsidRDefault="00E900DF" w:rsidP="00E900DF">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 xml:space="preserve">Many methodologies are used to detect intrusions in mobile ad-hoc networks. This section deals with the most important and well-known techniques </w:t>
      </w:r>
      <w:r w:rsidR="000C0A28">
        <w:rPr>
          <w:rFonts w:ascii="Times New Roman" w:eastAsia="Linux Libertine O" w:hAnsi="Times New Roman"/>
          <w:sz w:val="18"/>
          <w:szCs w:val="18"/>
        </w:rPr>
        <w:t xml:space="preserve">that are </w:t>
      </w:r>
      <w:r w:rsidRPr="006C7B2D">
        <w:rPr>
          <w:rFonts w:ascii="Times New Roman" w:eastAsia="Linux Libertine O" w:hAnsi="Times New Roman"/>
          <w:sz w:val="18"/>
          <w:szCs w:val="18"/>
        </w:rPr>
        <w:t xml:space="preserve">used to find the intrusions. These techniques include signature-based, anomaly based, and hybrid based. Figure </w:t>
      </w:r>
      <w:r w:rsidR="00BE57B1">
        <w:rPr>
          <w:rFonts w:ascii="Times New Roman" w:eastAsia="Linux Libertine O" w:hAnsi="Times New Roman"/>
          <w:sz w:val="18"/>
          <w:szCs w:val="18"/>
        </w:rPr>
        <w:t>2</w:t>
      </w:r>
      <w:r w:rsidRPr="006C7B2D">
        <w:rPr>
          <w:rFonts w:ascii="Times New Roman" w:eastAsia="Linux Libertine O" w:hAnsi="Times New Roman"/>
          <w:sz w:val="18"/>
          <w:szCs w:val="18"/>
        </w:rPr>
        <w:t xml:space="preserve"> shows the classification of intrusion detection systems.</w:t>
      </w:r>
    </w:p>
    <w:p w:rsidR="00E900DF" w:rsidRPr="006C7B2D" w:rsidRDefault="00E900DF" w:rsidP="00CC7DBD">
      <w:pPr>
        <w:pStyle w:val="CM15"/>
        <w:tabs>
          <w:tab w:val="left" w:pos="567"/>
        </w:tabs>
        <w:suppressAutoHyphens/>
        <w:spacing w:before="440" w:after="220" w:line="240" w:lineRule="atLeast"/>
        <w:jc w:val="both"/>
      </w:pPr>
      <w:r w:rsidRPr="006C7B2D">
        <w:rPr>
          <w:noProof/>
        </w:rPr>
        <mc:AlternateContent>
          <mc:Choice Requires="wpg">
            <w:drawing>
              <wp:anchor distT="0" distB="0" distL="114300" distR="114300" simplePos="0" relativeHeight="251659776" behindDoc="1" locked="0" layoutInCell="1" hidden="0" allowOverlap="1" wp14:anchorId="1580E604" wp14:editId="0D04E499">
                <wp:simplePos x="0" y="0"/>
                <wp:positionH relativeFrom="column">
                  <wp:posOffset>734694</wp:posOffset>
                </wp:positionH>
                <wp:positionV relativeFrom="paragraph">
                  <wp:posOffset>153670</wp:posOffset>
                </wp:positionV>
                <wp:extent cx="3209925" cy="2476500"/>
                <wp:effectExtent l="0" t="0" r="28575" b="19050"/>
                <wp:wrapNone/>
                <wp:docPr id="21" name="Group 21"/>
                <wp:cNvGraphicFramePr/>
                <a:graphic xmlns:a="http://schemas.openxmlformats.org/drawingml/2006/main">
                  <a:graphicData uri="http://schemas.microsoft.com/office/word/2010/wordprocessingGroup">
                    <wpg:wgp>
                      <wpg:cNvGrpSpPr/>
                      <wpg:grpSpPr>
                        <a:xfrm>
                          <a:off x="0" y="0"/>
                          <a:ext cx="3209925" cy="2476500"/>
                          <a:chOff x="2821875" y="2100249"/>
                          <a:chExt cx="5048250" cy="3086280"/>
                        </a:xfrm>
                      </wpg:grpSpPr>
                      <wpg:grpSp>
                        <wpg:cNvPr id="22" name="Group 22"/>
                        <wpg:cNvGrpSpPr/>
                        <wpg:grpSpPr>
                          <a:xfrm>
                            <a:off x="2821875" y="2100249"/>
                            <a:ext cx="5048250" cy="3086280"/>
                            <a:chOff x="0" y="-1"/>
                            <a:chExt cx="5048250" cy="3086280"/>
                          </a:xfrm>
                        </wpg:grpSpPr>
                        <wps:wsp>
                          <wps:cNvPr id="23" name="Rectangle 23"/>
                          <wps:cNvSpPr/>
                          <wps:spPr>
                            <a:xfrm>
                              <a:off x="0" y="-1"/>
                              <a:ext cx="4957924" cy="2266867"/>
                            </a:xfrm>
                            <a:prstGeom prst="rect">
                              <a:avLst/>
                            </a:prstGeom>
                            <a:noFill/>
                            <a:ln>
                              <a:noFill/>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p>
                            </w:txbxContent>
                          </wps:txbx>
                          <wps:bodyPr spcFirstLastPara="1" wrap="square" lIns="91425" tIns="91425" rIns="91425" bIns="91425" anchor="ctr" anchorCtr="0">
                            <a:noAutofit/>
                          </wps:bodyPr>
                        </wps:wsp>
                        <wps:wsp>
                          <wps:cNvPr id="24" name="Rectangle 24"/>
                          <wps:cNvSpPr/>
                          <wps:spPr>
                            <a:xfrm>
                              <a:off x="3552825" y="1704975"/>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Fuzzy Logic</w:t>
                                </w:r>
                              </w:p>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(FL)</w:t>
                                </w:r>
                              </w:p>
                              <w:p w:rsidR="00A30D68" w:rsidRPr="00E900DF" w:rsidRDefault="00A30D68" w:rsidP="00E900DF">
                                <w:pPr>
                                  <w:spacing w:after="0" w:line="240"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g:grpSp>
                          <wpg:cNvPr id="25" name="Group 25"/>
                          <wpg:cNvGrpSpPr/>
                          <wpg:grpSpPr>
                            <a:xfrm>
                              <a:off x="0" y="0"/>
                              <a:ext cx="5048250" cy="3086279"/>
                              <a:chOff x="0" y="0"/>
                              <a:chExt cx="5048250" cy="3086279"/>
                            </a:xfrm>
                          </wpg:grpSpPr>
                          <wpg:grpSp>
                            <wpg:cNvPr id="26" name="Group 26"/>
                            <wpg:cNvGrpSpPr/>
                            <wpg:grpSpPr>
                              <a:xfrm>
                                <a:off x="0" y="2619375"/>
                                <a:ext cx="5048250" cy="466904"/>
                                <a:chOff x="0" y="0"/>
                                <a:chExt cx="5048250" cy="466904"/>
                              </a:xfrm>
                            </wpg:grpSpPr>
                            <wps:wsp>
                              <wps:cNvPr id="27" name="Rectangle 27"/>
                              <wps:cNvSpPr/>
                              <wps:spPr>
                                <a:xfrm>
                                  <a:off x="0"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Deep Learning</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28" name="Rectangle 28"/>
                              <wps:cNvSpPr/>
                              <wps:spPr>
                                <a:xfrm>
                                  <a:off x="1271550" y="104"/>
                                  <a:ext cx="1228800" cy="4668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p>
                                  <w:p w:rsidR="00A30D68" w:rsidRPr="00E900DF" w:rsidRDefault="00A30D68" w:rsidP="00E900DF">
                                    <w:pPr>
                                      <w:spacing w:after="0" w:line="240" w:lineRule="auto"/>
                                      <w:textDirection w:val="btLr"/>
                                      <w:rPr>
                                        <w:rFonts w:ascii="Times New Roman" w:hAnsi="Times New Roman"/>
                                        <w:sz w:val="18"/>
                                        <w:szCs w:val="18"/>
                                      </w:rPr>
                                    </w:pPr>
                                    <w:r w:rsidRPr="00E900DF">
                                      <w:rPr>
                                        <w:rFonts w:ascii="Times New Roman" w:eastAsia="Times New Roman" w:hAnsi="Times New Roman"/>
                                        <w:color w:val="000000"/>
                                        <w:sz w:val="18"/>
                                        <w:szCs w:val="18"/>
                                      </w:rPr>
                                      <w:t>Particle Swarm Optimization</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29" name="Rectangle 29"/>
                              <wps:cNvSpPr/>
                              <wps:spPr>
                                <a:xfrm>
                                  <a:off x="2543175"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Ant Colony Optimization</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0" name="Rectangle 30"/>
                              <wps:cNvSpPr/>
                              <wps:spPr>
                                <a:xfrm>
                                  <a:off x="3819525"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g:grpSp>
                          <wps:wsp>
                            <wps:cNvPr id="31" name="Rectangle 31"/>
                            <wps:cNvSpPr/>
                            <wps:spPr>
                              <a:xfrm>
                                <a:off x="1876425" y="0"/>
                                <a:ext cx="1524000" cy="5429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4225F8" w:rsidRDefault="00A30D68" w:rsidP="00E900DF">
                                  <w:pPr>
                                    <w:spacing w:line="258" w:lineRule="auto"/>
                                    <w:jc w:val="center"/>
                                    <w:textDirection w:val="btLr"/>
                                    <w:rPr>
                                      <w:rFonts w:ascii="Times New Roman" w:hAnsi="Times New Roman"/>
                                      <w:sz w:val="16"/>
                                      <w:szCs w:val="16"/>
                                    </w:rPr>
                                  </w:pPr>
                                  <w:r w:rsidRPr="004225F8">
                                    <w:rPr>
                                      <w:rFonts w:ascii="Times New Roman" w:eastAsia="Times New Roman" w:hAnsi="Times New Roman"/>
                                      <w:color w:val="000000"/>
                                      <w:sz w:val="16"/>
                                      <w:szCs w:val="16"/>
                                    </w:rPr>
                                    <w:t>Intrusion Detection Techniques</w:t>
                                  </w:r>
                                </w:p>
                              </w:txbxContent>
                            </wps:txbx>
                            <wps:bodyPr spcFirstLastPara="1" wrap="square" lIns="91425" tIns="45700" rIns="91425" bIns="45700" anchor="ctr" anchorCtr="0">
                              <a:noAutofit/>
                            </wps:bodyPr>
                          </wps:wsp>
                          <wps:wsp>
                            <wps:cNvPr id="32" name="Rectangle 32"/>
                            <wps:cNvSpPr/>
                            <wps:spPr>
                              <a:xfrm>
                                <a:off x="390525" y="790625"/>
                                <a:ext cx="1228800" cy="609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Signature based Techniques (GA) based IDS</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3" name="Rectangle 33"/>
                            <wps:cNvSpPr/>
                            <wps:spPr>
                              <a:xfrm>
                                <a:off x="2019300" y="933450"/>
                                <a:ext cx="1200150"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Anomaly based Techniques</w:t>
                                  </w:r>
                                </w:p>
                              </w:txbxContent>
                            </wps:txbx>
                            <wps:bodyPr spcFirstLastPara="1" wrap="square" lIns="91425" tIns="45700" rIns="91425" bIns="45700" anchor="ctr" anchorCtr="0">
                              <a:noAutofit/>
                            </wps:bodyPr>
                          </wps:wsp>
                          <wps:wsp>
                            <wps:cNvPr id="34" name="Rectangle 34"/>
                            <wps:cNvSpPr/>
                            <wps:spPr>
                              <a:xfrm>
                                <a:off x="3543300" y="933450"/>
                                <a:ext cx="1200150"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txbxContent>
                            </wps:txbx>
                            <wps:bodyPr spcFirstLastPara="1" wrap="square" lIns="91425" tIns="45700" rIns="91425" bIns="45700" anchor="ctr" anchorCtr="0">
                              <a:noAutofit/>
                            </wps:bodyPr>
                          </wps:wsp>
                          <wps:wsp>
                            <wps:cNvPr id="35" name="Rectangle 35"/>
                            <wps:cNvSpPr/>
                            <wps:spPr>
                              <a:xfrm>
                                <a:off x="390525" y="1685925"/>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Genetic Algorithm (GA)</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6" name="Straight Arrow Connector 36"/>
                            <wps:cNvCnPr/>
                            <wps:spPr>
                              <a:xfrm>
                                <a:off x="1057275" y="657225"/>
                                <a:ext cx="3105150" cy="0"/>
                              </a:xfrm>
                              <a:prstGeom prst="straightConnector1">
                                <a:avLst/>
                              </a:prstGeom>
                              <a:noFill/>
                              <a:ln w="9525" cap="flat" cmpd="sng">
                                <a:solidFill>
                                  <a:schemeClr val="dk1"/>
                                </a:solidFill>
                                <a:prstDash val="solid"/>
                                <a:miter lim="800000"/>
                                <a:headEnd type="none" w="sm" len="sm"/>
                                <a:tailEnd type="none" w="sm" len="sm"/>
                              </a:ln>
                            </wps:spPr>
                            <wps:bodyPr/>
                          </wps:wsp>
                          <wps:wsp>
                            <wps:cNvPr id="37" name="Straight Arrow Connector 37"/>
                            <wps:cNvCnPr/>
                            <wps:spPr>
                              <a:xfrm flipH="1">
                                <a:off x="1004925" y="657125"/>
                                <a:ext cx="52200" cy="133500"/>
                              </a:xfrm>
                              <a:prstGeom prst="straightConnector1">
                                <a:avLst/>
                              </a:prstGeom>
                              <a:noFill/>
                              <a:ln w="9525" cap="flat" cmpd="sng">
                                <a:solidFill>
                                  <a:schemeClr val="dk1"/>
                                </a:solidFill>
                                <a:prstDash val="solid"/>
                                <a:miter lim="800000"/>
                                <a:headEnd type="none" w="sm" len="sm"/>
                                <a:tailEnd type="none" w="sm" len="sm"/>
                              </a:ln>
                            </wps:spPr>
                            <wps:bodyPr/>
                          </wps:wsp>
                          <wps:wsp>
                            <wps:cNvPr id="38" name="Straight Arrow Connector 38"/>
                            <wps:cNvCnPr/>
                            <wps:spPr>
                              <a:xfrm>
                                <a:off x="2619375" y="542925"/>
                                <a:ext cx="0" cy="396000"/>
                              </a:xfrm>
                              <a:prstGeom prst="straightConnector1">
                                <a:avLst/>
                              </a:prstGeom>
                              <a:noFill/>
                              <a:ln w="9525" cap="flat" cmpd="sng">
                                <a:solidFill>
                                  <a:schemeClr val="dk1"/>
                                </a:solidFill>
                                <a:prstDash val="solid"/>
                                <a:miter lim="800000"/>
                                <a:headEnd type="none" w="sm" len="sm"/>
                                <a:tailEnd type="none" w="sm" len="sm"/>
                              </a:ln>
                            </wps:spPr>
                            <wps:bodyPr/>
                          </wps:wsp>
                          <wps:wsp>
                            <wps:cNvPr id="39" name="Straight Arrow Connector 39"/>
                            <wps:cNvCnPr/>
                            <wps:spPr>
                              <a:xfrm flipH="1">
                                <a:off x="4143375" y="657150"/>
                                <a:ext cx="9600" cy="276300"/>
                              </a:xfrm>
                              <a:prstGeom prst="straightConnector1">
                                <a:avLst/>
                              </a:prstGeom>
                              <a:noFill/>
                              <a:ln w="9525" cap="flat" cmpd="sng">
                                <a:solidFill>
                                  <a:schemeClr val="dk1"/>
                                </a:solidFill>
                                <a:prstDash val="solid"/>
                                <a:miter lim="800000"/>
                                <a:headEnd type="none" w="sm" len="sm"/>
                                <a:tailEnd type="none" w="sm" len="sm"/>
                              </a:ln>
                            </wps:spPr>
                            <wps:bodyPr/>
                          </wps:wsp>
                          <wps:wsp>
                            <wps:cNvPr id="40" name="Straight Arrow Connector 40"/>
                            <wps:cNvCnPr/>
                            <wps:spPr>
                              <a:xfrm>
                                <a:off x="1057275" y="1409700"/>
                                <a:ext cx="0" cy="288000"/>
                              </a:xfrm>
                              <a:prstGeom prst="straightConnector1">
                                <a:avLst/>
                              </a:prstGeom>
                              <a:noFill/>
                              <a:ln w="9525" cap="flat" cmpd="sng">
                                <a:solidFill>
                                  <a:schemeClr val="dk1"/>
                                </a:solidFill>
                                <a:prstDash val="solid"/>
                                <a:miter lim="800000"/>
                                <a:headEnd type="none" w="sm" len="sm"/>
                                <a:tailEnd type="none" w="sm" len="sm"/>
                              </a:ln>
                            </wps:spPr>
                            <wps:bodyPr/>
                          </wps:wsp>
                          <wps:wsp>
                            <wps:cNvPr id="41" name="Straight Arrow Connector 41"/>
                            <wps:cNvCnPr/>
                            <wps:spPr>
                              <a:xfrm>
                                <a:off x="4162425" y="1409700"/>
                                <a:ext cx="0" cy="287655"/>
                              </a:xfrm>
                              <a:prstGeom prst="straightConnector1">
                                <a:avLst/>
                              </a:prstGeom>
                              <a:noFill/>
                              <a:ln w="9525" cap="flat" cmpd="sng">
                                <a:solidFill>
                                  <a:schemeClr val="dk1"/>
                                </a:solidFill>
                                <a:prstDash val="solid"/>
                                <a:miter lim="800000"/>
                                <a:headEnd type="none" w="sm" len="sm"/>
                                <a:tailEnd type="none" w="sm" len="sm"/>
                              </a:ln>
                            </wps:spPr>
                            <wps:bodyPr/>
                          </wps:wsp>
                          <wps:wsp>
                            <wps:cNvPr id="42" name="Straight Arrow Connector 42"/>
                            <wps:cNvCnPr/>
                            <wps:spPr>
                              <a:xfrm>
                                <a:off x="2609850" y="1400175"/>
                                <a:ext cx="0" cy="1008000"/>
                              </a:xfrm>
                              <a:prstGeom prst="straightConnector1">
                                <a:avLst/>
                              </a:prstGeom>
                              <a:noFill/>
                              <a:ln w="9525" cap="flat" cmpd="sng">
                                <a:solidFill>
                                  <a:schemeClr val="dk1"/>
                                </a:solidFill>
                                <a:prstDash val="solid"/>
                                <a:miter lim="800000"/>
                                <a:headEnd type="none" w="sm" len="sm"/>
                                <a:tailEnd type="none" w="sm" len="sm"/>
                              </a:ln>
                            </wps:spPr>
                            <wps:bodyPr/>
                          </wps:wsp>
                          <wps:wsp>
                            <wps:cNvPr id="43" name="Straight Arrow Connector 43"/>
                            <wps:cNvCnPr/>
                            <wps:spPr>
                              <a:xfrm>
                                <a:off x="1000125" y="2400300"/>
                                <a:ext cx="3105150" cy="0"/>
                              </a:xfrm>
                              <a:prstGeom prst="straightConnector1">
                                <a:avLst/>
                              </a:prstGeom>
                              <a:noFill/>
                              <a:ln w="9525" cap="flat" cmpd="sng">
                                <a:solidFill>
                                  <a:schemeClr val="dk1"/>
                                </a:solidFill>
                                <a:prstDash val="solid"/>
                                <a:miter lim="800000"/>
                                <a:headEnd type="none" w="sm" len="sm"/>
                                <a:tailEnd type="none" w="sm" len="sm"/>
                              </a:ln>
                            </wps:spPr>
                            <wps:bodyPr/>
                          </wps:wsp>
                          <wps:wsp>
                            <wps:cNvPr id="44" name="Straight Arrow Connector 44"/>
                            <wps:cNvCnPr/>
                            <wps:spPr>
                              <a:xfrm>
                                <a:off x="1000125" y="2400300"/>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5" name="Straight Arrow Connector 45"/>
                            <wps:cNvCnPr/>
                            <wps:spPr>
                              <a:xfrm>
                                <a:off x="1876425"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6" name="Straight Arrow Connector 46"/>
                            <wps:cNvCnPr/>
                            <wps:spPr>
                              <a:xfrm>
                                <a:off x="3209925"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7" name="Straight Arrow Connector 47"/>
                            <wps:cNvCnPr/>
                            <wps:spPr>
                              <a:xfrm>
                                <a:off x="4095750"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1580E604" id="Group 21" o:spid="_x0000_s1044" style="position:absolute;left:0;text-align:left;margin-left:57.85pt;margin-top:12.1pt;width:252.75pt;height:195pt;z-index:-251656704;mso-width-relative:margin;mso-height-relative:margin" coordorigin="28218,21002" coordsize="50482,3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">
                <v:group id="Group 22" o:spid="_x0000_s1045" style="position:absolute;left:28218;top:21002;width:50483;height:30863" coordorigin="" coordsize="50482,3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6" style="position:absolute;width:49579;height:2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rsidR="00A30D68" w:rsidRPr="00E900DF" w:rsidRDefault="00A30D68" w:rsidP="00E900DF">
                          <w:pPr>
                            <w:spacing w:after="0" w:line="240" w:lineRule="auto"/>
                            <w:jc w:val="center"/>
                            <w:textDirection w:val="btLr"/>
                            <w:rPr>
                              <w:rFonts w:ascii="Times New Roman" w:hAnsi="Times New Roman"/>
                              <w:sz w:val="18"/>
                              <w:szCs w:val="18"/>
                            </w:rPr>
                          </w:pPr>
                        </w:p>
                      </w:txbxContent>
                    </v:textbox>
                  </v:rect>
                  <v:rect id="Rectangle 24" o:spid="_x0000_s1047" style="position:absolute;left:35528;top:17049;width:12287;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Fuzzy Logic</w:t>
                          </w:r>
                        </w:p>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(FL)</w:t>
                          </w:r>
                        </w:p>
                        <w:p w:rsidR="00A30D68" w:rsidRPr="00E900DF" w:rsidRDefault="00A30D68" w:rsidP="00E900DF">
                          <w:pPr>
                            <w:spacing w:after="0" w:line="240" w:lineRule="auto"/>
                            <w:jc w:val="center"/>
                            <w:textDirection w:val="btLr"/>
                            <w:rPr>
                              <w:rFonts w:ascii="Times New Roman" w:hAnsi="Times New Roman"/>
                              <w:sz w:val="18"/>
                              <w:szCs w:val="18"/>
                            </w:rPr>
                          </w:pPr>
                        </w:p>
                      </w:txbxContent>
                    </v:textbox>
                  </v:rect>
                  <v:group id="Group 25" o:spid="_x0000_s1048" style="position:absolute;width:50482;height:30862" coordsize="50482,3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49" style="position:absolute;top:26193;width:50482;height:4669" coordsize="50482,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50" style="position:absolute;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Deep Learning</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28" o:spid="_x0000_s1051" style="position:absolute;left:12715;top:1;width:12288;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p>
                            <w:p w:rsidR="00A30D68" w:rsidRPr="00E900DF" w:rsidRDefault="00A30D68" w:rsidP="00E900DF">
                              <w:pPr>
                                <w:spacing w:after="0" w:line="240" w:lineRule="auto"/>
                                <w:textDirection w:val="btLr"/>
                                <w:rPr>
                                  <w:rFonts w:ascii="Times New Roman" w:hAnsi="Times New Roman"/>
                                  <w:sz w:val="18"/>
                                  <w:szCs w:val="18"/>
                                </w:rPr>
                              </w:pPr>
                              <w:r w:rsidRPr="00E900DF">
                                <w:rPr>
                                  <w:rFonts w:ascii="Times New Roman" w:eastAsia="Times New Roman" w:hAnsi="Times New Roman"/>
                                  <w:color w:val="000000"/>
                                  <w:sz w:val="18"/>
                                  <w:szCs w:val="18"/>
                                </w:rPr>
                                <w:t>Particle Swarm Optimization</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29" o:spid="_x0000_s1052" style="position:absolute;left:25431;width:12288;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Ant Colony Optimization</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30" o:spid="_x0000_s1053" style="position:absolute;left:38195;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group>
                    <v:rect id="Rectangle 31" o:spid="_x0000_s1054" style="position:absolute;left:18764;width:1524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4225F8" w:rsidRDefault="00A30D68" w:rsidP="00E900DF">
                            <w:pPr>
                              <w:spacing w:line="258" w:lineRule="auto"/>
                              <w:jc w:val="center"/>
                              <w:textDirection w:val="btLr"/>
                              <w:rPr>
                                <w:rFonts w:ascii="Times New Roman" w:hAnsi="Times New Roman"/>
                                <w:sz w:val="16"/>
                                <w:szCs w:val="16"/>
                              </w:rPr>
                            </w:pPr>
                            <w:r w:rsidRPr="004225F8">
                              <w:rPr>
                                <w:rFonts w:ascii="Times New Roman" w:eastAsia="Times New Roman" w:hAnsi="Times New Roman"/>
                                <w:color w:val="000000"/>
                                <w:sz w:val="16"/>
                                <w:szCs w:val="16"/>
                              </w:rPr>
                              <w:t>Intrusion Detection Techniques</w:t>
                            </w:r>
                          </w:p>
                        </w:txbxContent>
                      </v:textbox>
                    </v:rect>
                    <v:rect id="Rectangle 32" o:spid="_x0000_s1055" style="position:absolute;left:3905;top:7906;width:1228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Signature based Techniques (GA) based IDS</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33" o:spid="_x0000_s1056" style="position:absolute;left:20193;top:9334;width:12001;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Anomaly based Techniques</w:t>
                            </w:r>
                          </w:p>
                        </w:txbxContent>
                      </v:textbox>
                    </v:rect>
                    <v:rect id="Rectangle 34" o:spid="_x0000_s1057" style="position:absolute;left:35433;top:9334;width:12001;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txbxContent>
                      </v:textbox>
                    </v:rect>
                    <v:rect id="Rectangle 35" o:spid="_x0000_s1058" style="position:absolute;left:3905;top:16859;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Genetic Algorithm (GA)</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shape id="Straight Arrow Connector 36" o:spid="_x0000_s1059" type="#_x0000_t32" style="position:absolute;left:10572;top:6572;width:31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" strokecolor="black [3200]">
                      <v:stroke startarrowwidth="narrow" startarrowlength="short" endarrowwidth="narrow" endarrowlength="short" joinstyle="miter"/>
                    </v:shape>
                    <v:shape id="Straight Arrow Connector 37" o:spid="_x0000_s1060" type="#_x0000_t32" style="position:absolute;left:10049;top:6571;width:522;height:13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" strokecolor="black [3200]">
                      <v:stroke startarrowwidth="narrow" startarrowlength="short" endarrowwidth="narrow" endarrowlength="short" joinstyle="miter"/>
                    </v:shape>
                    <v:shape id="Straight Arrow Connector 38" o:spid="_x0000_s1061" type="#_x0000_t32" style="position:absolute;left:26193;top:5429;width:0;height:3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" strokecolor="black [3200]">
                      <v:stroke startarrowwidth="narrow" startarrowlength="short" endarrowwidth="narrow" endarrowlength="short" joinstyle="miter"/>
                    </v:shape>
                    <v:shape id="Straight Arrow Connector 39" o:spid="_x0000_s1062" type="#_x0000_t32" style="position:absolute;left:41433;top:6571;width:96;height:2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" strokecolor="black [3200]">
                      <v:stroke startarrowwidth="narrow" startarrowlength="short" endarrowwidth="narrow" endarrowlength="short" joinstyle="miter"/>
                    </v:shape>
                    <v:shape id="Straight Arrow Connector 40" o:spid="_x0000_s1063" type="#_x0000_t32" style="position:absolute;left:10572;top:14097;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" strokecolor="black [3200]">
                      <v:stroke startarrowwidth="narrow" startarrowlength="short" endarrowwidth="narrow" endarrowlength="short" joinstyle="miter"/>
                    </v:shape>
                    <v:shape id="Straight Arrow Connector 41" o:spid="_x0000_s1064" type="#_x0000_t32" style="position:absolute;left:41624;top:14097;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" strokecolor="black [3200]">
                      <v:stroke startarrowwidth="narrow" startarrowlength="short" endarrowwidth="narrow" endarrowlength="short" joinstyle="miter"/>
                    </v:shape>
                    <v:shape id="Straight Arrow Connector 42" o:spid="_x0000_s1065" type="#_x0000_t32" style="position:absolute;left:26098;top:14001;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" strokecolor="black [3200]">
                      <v:stroke startarrowwidth="narrow" startarrowlength="short" endarrowwidth="narrow" endarrowlength="short" joinstyle="miter"/>
                    </v:shape>
                    <v:shape id="Straight Arrow Connector 43" o:spid="_x0000_s1066" type="#_x0000_t32" style="position:absolute;left:10001;top:24003;width:31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" strokecolor="black [3200]">
                      <v:stroke startarrowwidth="narrow" startarrowlength="short" endarrowwidth="narrow" endarrowlength="short" joinstyle="miter"/>
                    </v:shape>
                    <v:shape id="Straight Arrow Connector 44" o:spid="_x0000_s1067" type="#_x0000_t32" style="position:absolute;left:10001;top:24003;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" strokecolor="black [3200]">
                      <v:stroke startarrowwidth="narrow" startarrowlength="short" endarrowwidth="narrow" endarrowlength="short" joinstyle="miter"/>
                    </v:shape>
                    <v:shape id="Straight Arrow Connector 45" o:spid="_x0000_s1068" type="#_x0000_t32" style="position:absolute;left:18764;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" strokecolor="black [3200]">
                      <v:stroke startarrowwidth="narrow" startarrowlength="short" endarrowwidth="narrow" endarrowlength="short" joinstyle="miter"/>
                    </v:shape>
                    <v:shape id="Straight Arrow Connector 46" o:spid="_x0000_s1069" type="#_x0000_t32" style="position:absolute;left:32099;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" strokecolor="black [3200]">
                      <v:stroke startarrowwidth="narrow" startarrowlength="short" endarrowwidth="narrow" endarrowlength="short" joinstyle="miter"/>
                    </v:shape>
                    <v:shape id="Straight Arrow Connector 47" o:spid="_x0000_s1070" type="#_x0000_t32" style="position:absolute;left:40957;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" strokecolor="black [3200]">
                      <v:stroke startarrowwidth="narrow" startarrowlength="short" endarrowwidth="narrow" endarrowlength="short" joinstyle="miter"/>
                    </v:shape>
                  </v:group>
                </v:group>
              </v:group>
            </w:pict>
          </mc:Fallback>
        </mc:AlternateContent>
      </w: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1B34D2" w:rsidRDefault="000C0A28" w:rsidP="001B34D2">
      <w:pPr>
        <w:jc w:val="center"/>
        <w:rPr>
          <w:rFonts w:ascii="Times New Roman" w:eastAsia="Linux Libertine O" w:hAnsi="Times New Roman"/>
          <w:b/>
          <w:sz w:val="18"/>
          <w:szCs w:val="18"/>
        </w:rPr>
      </w:pPr>
      <w:r>
        <w:rPr>
          <w:rFonts w:ascii="Times New Roman" w:eastAsia="Linux Libertine O" w:hAnsi="Times New Roman"/>
          <w:b/>
          <w:sz w:val="18"/>
          <w:szCs w:val="18"/>
        </w:rPr>
        <w:t xml:space="preserve">   </w:t>
      </w:r>
    </w:p>
    <w:p w:rsidR="001B34D2" w:rsidRDefault="001B34D2" w:rsidP="000C0A28">
      <w:pPr>
        <w:jc w:val="center"/>
        <w:rPr>
          <w:rFonts w:ascii="Times New Roman" w:eastAsia="Linux Libertine O" w:hAnsi="Times New Roman"/>
          <w:b/>
          <w:sz w:val="18"/>
          <w:szCs w:val="18"/>
        </w:rPr>
      </w:pPr>
      <w:bookmarkStart w:id="0" w:name="_GoBack"/>
      <w:bookmarkEnd w:id="0"/>
    </w:p>
    <w:p w:rsidR="00E900DF" w:rsidRPr="00A74B9B" w:rsidRDefault="001B34D2" w:rsidP="000C0A28">
      <w:pPr>
        <w:jc w:val="center"/>
        <w:rPr>
          <w:rFonts w:ascii="Times New Roman" w:eastAsia="Linux Libertine O" w:hAnsi="Times New Roman"/>
          <w:b/>
          <w:sz w:val="18"/>
          <w:szCs w:val="18"/>
        </w:rPr>
      </w:pPr>
      <w:r>
        <w:rPr>
          <w:rFonts w:ascii="Times New Roman" w:eastAsia="Linux Libertine O" w:hAnsi="Times New Roman"/>
          <w:b/>
          <w:sz w:val="18"/>
          <w:szCs w:val="18"/>
        </w:rPr>
        <w:t>F</w:t>
      </w:r>
      <w:r w:rsidR="00A74B9B" w:rsidRPr="00A74B9B">
        <w:rPr>
          <w:rFonts w:ascii="Times New Roman" w:eastAsia="Linux Libertine O" w:hAnsi="Times New Roman"/>
          <w:b/>
          <w:sz w:val="18"/>
          <w:szCs w:val="18"/>
        </w:rPr>
        <w:t xml:space="preserve">ig. </w:t>
      </w:r>
      <w:r w:rsidR="00BE57B1">
        <w:rPr>
          <w:rFonts w:ascii="Times New Roman" w:eastAsia="Linux Libertine O" w:hAnsi="Times New Roman"/>
          <w:b/>
          <w:sz w:val="18"/>
          <w:szCs w:val="18"/>
        </w:rPr>
        <w:t>2</w:t>
      </w:r>
      <w:r w:rsidR="00A74B9B" w:rsidRPr="00A74B9B">
        <w:rPr>
          <w:rFonts w:ascii="Times New Roman" w:eastAsia="Linux Libertine O" w:hAnsi="Times New Roman"/>
          <w:b/>
          <w:sz w:val="18"/>
          <w:szCs w:val="18"/>
        </w:rPr>
        <w:t xml:space="preserve"> Classification of Intrusion Detection System</w:t>
      </w:r>
    </w:p>
    <w:p w:rsidR="001B34D2" w:rsidRDefault="00E900DF" w:rsidP="00A74B9B">
      <w:pPr>
        <w:rPr>
          <w:rFonts w:ascii="Times New Roman" w:eastAsia="Linux Libertine O" w:hAnsi="Times New Roman"/>
          <w:b/>
          <w:sz w:val="18"/>
          <w:szCs w:val="18"/>
        </w:rPr>
      </w:pPr>
      <w:r w:rsidRPr="006C7B2D">
        <w:rPr>
          <w:rFonts w:ascii="Times New Roman" w:eastAsia="Linux Libertine O" w:hAnsi="Times New Roman"/>
          <w:b/>
          <w:sz w:val="18"/>
          <w:szCs w:val="18"/>
        </w:rPr>
        <w:t xml:space="preserve"> </w:t>
      </w:r>
    </w:p>
    <w:p w:rsidR="00C315AC" w:rsidRPr="006C7B2D" w:rsidRDefault="00E900DF" w:rsidP="00A74B9B">
      <w:pPr>
        <w:rPr>
          <w:rFonts w:ascii="Times New Roman" w:hAnsi="Times New Roman"/>
          <w:b/>
          <w:bCs/>
          <w:sz w:val="20"/>
          <w:szCs w:val="20"/>
        </w:rPr>
      </w:pPr>
      <w:r w:rsidRPr="006C7B2D">
        <w:rPr>
          <w:rFonts w:ascii="Times New Roman" w:eastAsia="Linux Libertine O" w:hAnsi="Times New Roman"/>
          <w:b/>
          <w:sz w:val="18"/>
          <w:szCs w:val="18"/>
        </w:rPr>
        <w:lastRenderedPageBreak/>
        <w:t xml:space="preserve"> </w:t>
      </w:r>
      <w:r w:rsidRPr="006C7B2D">
        <w:rPr>
          <w:rFonts w:ascii="Times New Roman" w:hAnsi="Times New Roman"/>
          <w:b/>
          <w:bCs/>
          <w:sz w:val="18"/>
          <w:szCs w:val="18"/>
        </w:rPr>
        <w:t xml:space="preserve"> </w:t>
      </w:r>
      <w:r w:rsidR="00586A57">
        <w:rPr>
          <w:rFonts w:ascii="Times New Roman" w:hAnsi="Times New Roman"/>
          <w:b/>
          <w:bCs/>
          <w:sz w:val="20"/>
          <w:szCs w:val="20"/>
        </w:rPr>
        <w:t>3</w:t>
      </w:r>
      <w:r w:rsidR="00C315AC" w:rsidRPr="006C7B2D">
        <w:rPr>
          <w:rFonts w:ascii="Times New Roman" w:hAnsi="Times New Roman"/>
          <w:b/>
          <w:bCs/>
          <w:sz w:val="20"/>
          <w:szCs w:val="20"/>
        </w:rPr>
        <w:t>.1</w:t>
      </w:r>
      <w:r w:rsidR="00C315AC" w:rsidRPr="006C7B2D">
        <w:rPr>
          <w:rFonts w:ascii="Times New Roman" w:hAnsi="Times New Roman"/>
          <w:b/>
          <w:bCs/>
          <w:sz w:val="20"/>
          <w:szCs w:val="20"/>
        </w:rPr>
        <w:tab/>
        <w:t>Signature based IDS</w:t>
      </w:r>
    </w:p>
    <w:p w:rsidR="00C315AC" w:rsidRPr="006C7B2D" w:rsidRDefault="00C315AC" w:rsidP="00C315AC">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 signature is a pattern of a unique network traffic change. All the patterns are stored in the database and the new patterns are reviewed with the previous records. Signature-based technique</w:t>
      </w:r>
      <w:r w:rsidR="00A90236">
        <w:rPr>
          <w:rFonts w:ascii="Times New Roman" w:eastAsia="Linux Libertine O" w:hAnsi="Times New Roman"/>
          <w:sz w:val="18"/>
          <w:szCs w:val="18"/>
        </w:rPr>
        <w:t>s</w:t>
      </w:r>
      <w:r w:rsidRPr="006C7B2D">
        <w:rPr>
          <w:rFonts w:ascii="Times New Roman" w:eastAsia="Linux Libertine O" w:hAnsi="Times New Roman"/>
          <w:sz w:val="18"/>
          <w:szCs w:val="18"/>
        </w:rPr>
        <w:t xml:space="preserve"> </w:t>
      </w:r>
      <w:r w:rsidR="00A90236">
        <w:rPr>
          <w:rFonts w:ascii="Times New Roman" w:eastAsia="Linux Libertine O" w:hAnsi="Times New Roman"/>
          <w:sz w:val="18"/>
          <w:szCs w:val="18"/>
        </w:rPr>
        <w:t>are</w:t>
      </w:r>
      <w:r w:rsidRPr="006C7B2D">
        <w:rPr>
          <w:rFonts w:ascii="Times New Roman" w:eastAsia="Linux Libertine O" w:hAnsi="Times New Roman"/>
          <w:sz w:val="18"/>
          <w:szCs w:val="18"/>
        </w:rPr>
        <w:t xml:space="preserve"> called </w:t>
      </w:r>
      <w:r w:rsidR="00A90236">
        <w:rPr>
          <w:rFonts w:ascii="Times New Roman" w:eastAsia="Linux Libertine O" w:hAnsi="Times New Roman"/>
          <w:sz w:val="18"/>
          <w:szCs w:val="18"/>
        </w:rPr>
        <w:t>as</w:t>
      </w:r>
      <w:r w:rsidRPr="006C7B2D">
        <w:rPr>
          <w:rFonts w:ascii="Times New Roman" w:eastAsia="Linux Libertine O" w:hAnsi="Times New Roman"/>
          <w:sz w:val="18"/>
          <w:szCs w:val="18"/>
        </w:rPr>
        <w:t xml:space="preserve"> knowledge-based technique as it uses previously recorded patterns to check the intrusions. It works like an antivirus which is based on the recorded virus patterns but fails in detecting new threats.</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586A57" w:rsidP="00C315AC">
      <w:pPr>
        <w:keepNext/>
        <w:pBdr>
          <w:top w:val="nil"/>
          <w:left w:val="nil"/>
          <w:bottom w:val="nil"/>
          <w:right w:val="nil"/>
          <w:between w:val="nil"/>
        </w:pBdr>
        <w:tabs>
          <w:tab w:val="left" w:pos="540"/>
        </w:tabs>
        <w:spacing w:before="240" w:after="60"/>
        <w:ind w:left="360" w:hanging="360"/>
        <w:jc w:val="both"/>
        <w:rPr>
          <w:rFonts w:ascii="Times New Roman" w:eastAsia="Linux Biolinum O" w:hAnsi="Times New Roman"/>
          <w:i/>
          <w:color w:val="000000"/>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.1.1 Genetic</w:t>
      </w:r>
      <w:r w:rsidR="00C315AC" w:rsidRPr="006C7B2D">
        <w:rPr>
          <w:rFonts w:ascii="Times New Roman" w:eastAsia="Linux Biolinum O" w:hAnsi="Times New Roman"/>
          <w:i/>
          <w:color w:val="000000"/>
          <w:sz w:val="18"/>
          <w:szCs w:val="18"/>
        </w:rPr>
        <w:t xml:space="preserve"> Algorithm based Intrusion Detection</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Natural selection is the base for genetic algorithms. It simulates the survival of the fittest or natural selection process. A genetic algorithm selects individuals from random population and produces the children for the next generation. Shingo et. al have proposed a network intrusion detection model based on fuzzy class association rule mining using Genetic Network Programming (GNP) [</w:t>
      </w:r>
      <w:r w:rsidR="001F1F8C">
        <w:rPr>
          <w:rFonts w:ascii="Times New Roman" w:eastAsia="Linux Libertine O" w:hAnsi="Times New Roman"/>
          <w:sz w:val="18"/>
          <w:szCs w:val="18"/>
        </w:rPr>
        <w:t>3</w:t>
      </w:r>
      <w:r w:rsidRPr="006C7B2D">
        <w:rPr>
          <w:rFonts w:ascii="Times New Roman" w:eastAsia="Linux Libertine O" w:hAnsi="Times New Roman"/>
          <w:sz w:val="18"/>
          <w:szCs w:val="18"/>
        </w:rPr>
        <w:t>]. This method finds the differences between the behavior of the unauthorized connection and the normal connection using a fitness function. This technique is progressively optimized and uses direct graph structures. It contains databases that include both discrete and continuous attributes. Association rule is generated based on the nature of the attack to identify threats. The methodology proposed in [</w:t>
      </w:r>
      <w:r w:rsidR="001F1F8C">
        <w:rPr>
          <w:rFonts w:ascii="Times New Roman" w:eastAsia="Linux Libertine O" w:hAnsi="Times New Roman"/>
          <w:sz w:val="18"/>
          <w:szCs w:val="18"/>
        </w:rPr>
        <w:t>3</w:t>
      </w:r>
      <w:r w:rsidRPr="006C7B2D">
        <w:rPr>
          <w:rFonts w:ascii="Times New Roman" w:eastAsia="Linux Libertine O" w:hAnsi="Times New Roman"/>
          <w:sz w:val="18"/>
          <w:szCs w:val="18"/>
        </w:rPr>
        <w:t xml:space="preserve">] captures both misuse and anomaly types of attacks. Genetic algorithm and Support Vector Machine  (SVM) are the building blocks of the proposed IDS. It uses feature selection, weight, and parameter optimization for effective classification by SVM. Crossover and mutation probability of GA is applied for optimization. Fitness value and population evolution algebra are used for effective feature selection that reduces error rate, increases true positives, and reduces classification time subsequently. </w:t>
      </w:r>
    </w:p>
    <w:p w:rsidR="00C315AC" w:rsidRPr="00586A57" w:rsidRDefault="00586A57" w:rsidP="00C315AC">
      <w:pPr>
        <w:keepNext/>
        <w:keepLines/>
        <w:pBdr>
          <w:top w:val="nil"/>
          <w:left w:val="nil"/>
          <w:bottom w:val="nil"/>
          <w:right w:val="nil"/>
          <w:between w:val="nil"/>
        </w:pBdr>
        <w:spacing w:before="240" w:after="60"/>
        <w:ind w:left="360" w:hanging="360"/>
        <w:rPr>
          <w:rFonts w:ascii="Times New Roman" w:hAnsi="Times New Roman"/>
          <w:b/>
          <w:bCs/>
          <w:sz w:val="20"/>
          <w:szCs w:val="20"/>
        </w:rPr>
      </w:pPr>
      <w:r w:rsidRPr="00586A57">
        <w:rPr>
          <w:rFonts w:ascii="Times New Roman" w:hAnsi="Times New Roman"/>
          <w:b/>
          <w:bCs/>
          <w:sz w:val="20"/>
          <w:szCs w:val="20"/>
        </w:rPr>
        <w:t>3</w:t>
      </w:r>
      <w:r w:rsidR="00C315AC" w:rsidRPr="00586A57">
        <w:rPr>
          <w:rFonts w:ascii="Times New Roman" w:hAnsi="Times New Roman"/>
          <w:b/>
          <w:bCs/>
          <w:sz w:val="20"/>
          <w:szCs w:val="20"/>
        </w:rPr>
        <w:t>.2</w:t>
      </w:r>
      <w:r w:rsidR="00C315AC" w:rsidRPr="00586A57">
        <w:rPr>
          <w:rFonts w:ascii="Times New Roman" w:hAnsi="Times New Roman"/>
          <w:b/>
          <w:bCs/>
          <w:sz w:val="20"/>
          <w:szCs w:val="20"/>
        </w:rPr>
        <w:tab/>
        <w:t>Anomaly based IDS</w:t>
      </w:r>
    </w:p>
    <w:p w:rsidR="00C315AC" w:rsidRDefault="00C315AC" w:rsidP="00C315AC">
      <w:pPr>
        <w:pBdr>
          <w:top w:val="nil"/>
          <w:left w:val="nil"/>
          <w:bottom w:val="nil"/>
          <w:right w:val="nil"/>
          <w:between w:val="nil"/>
        </w:pBd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This technique is also called behavior-based IDS. The normal behavior is recorded and derived over time by monitoring various activities such as hosts, network connection and regular activities. The specific threshold is marked and any deviation from this value is called an anomaly.  An alarm is generated when there is a large amount of deviation. It is preferred over signature-based models since the new intrusions are detected effectively. A profile is created from attributes such as the usage of the processor, the number of emails sent and the number of login attempts failed. The model has two phases: training and detection. In training, the behavior is learnt. When any intrusion occurs, the IDS checks with the usual behavior. If a particular behavior does not match with a normal profile, it alarms and marks the behavior as abnormal.The unknown behaviors are alarming and they are sent to the expert team and stored in the database for future reference.</w:t>
      </w:r>
    </w:p>
    <w:p w:rsidR="00A90236" w:rsidRDefault="00A90236" w:rsidP="00C315AC">
      <w:pPr>
        <w:pBdr>
          <w:top w:val="nil"/>
          <w:left w:val="nil"/>
          <w:bottom w:val="nil"/>
          <w:right w:val="nil"/>
          <w:between w:val="nil"/>
        </w:pBd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Biolinum O" w:hAnsi="Times New Roman"/>
          <w:i/>
          <w:sz w:val="18"/>
          <w:szCs w:val="18"/>
        </w:rPr>
      </w:pPr>
      <w:r w:rsidRPr="006C7B2D">
        <w:rPr>
          <w:rFonts w:ascii="Times New Roman" w:eastAsia="Linux Biolinum O" w:hAnsi="Times New Roman"/>
          <w:i/>
          <w:sz w:val="18"/>
          <w:szCs w:val="18"/>
        </w:rPr>
        <w:t>5.2.1 Deep Learning based Intrusion Detection</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Default="00C315AC" w:rsidP="00C315AC">
      <w:pPr>
        <w:widowControl w:val="0"/>
        <w:pBdr>
          <w:top w:val="nil"/>
          <w:left w:val="nil"/>
          <w:bottom w:val="nil"/>
          <w:right w:val="nil"/>
          <w:between w:val="nil"/>
        </w:pBdr>
        <w:spacing w:before="92" w:after="0" w:line="278" w:lineRule="auto"/>
        <w:ind w:right="152"/>
        <w:jc w:val="both"/>
        <w:rPr>
          <w:rFonts w:ascii="Times New Roman" w:eastAsia="Linux Libertine O" w:hAnsi="Times New Roman"/>
          <w:sz w:val="18"/>
          <w:szCs w:val="18"/>
        </w:rPr>
      </w:pPr>
      <w:r w:rsidRPr="006C7B2D">
        <w:rPr>
          <w:rFonts w:ascii="Times New Roman" w:eastAsia="Linux Libertine O" w:hAnsi="Times New Roman"/>
          <w:sz w:val="18"/>
          <w:szCs w:val="18"/>
        </w:rPr>
        <w:t>Sydney et. al have proposed an intrusion detection system that uses feature extraction with deep learning [</w:t>
      </w:r>
      <w:r w:rsidR="001F1F8C">
        <w:rPr>
          <w:rFonts w:ascii="Times New Roman" w:eastAsia="Linux Libertine O" w:hAnsi="Times New Roman"/>
          <w:sz w:val="18"/>
          <w:szCs w:val="18"/>
        </w:rPr>
        <w:t>7</w:t>
      </w:r>
      <w:r w:rsidRPr="006C7B2D">
        <w:rPr>
          <w:rFonts w:ascii="Times New Roman" w:eastAsia="Linux Libertine O" w:hAnsi="Times New Roman"/>
          <w:sz w:val="18"/>
          <w:szCs w:val="18"/>
        </w:rPr>
        <w:t>]. There are two types of feature extraction, namely,  wrapper-based and filter-based. Deep Learning (DL)  is used in wrapper-based feature extraction. It uses DL models to classify and measure the performance of those features. Feed-forward deep neural networks are used to produce a reduced optimal feature vector. Th</w:t>
      </w:r>
      <w:r w:rsidR="006D640E">
        <w:rPr>
          <w:rFonts w:ascii="Times New Roman" w:eastAsia="Linux Libertine O" w:hAnsi="Times New Roman"/>
          <w:sz w:val="18"/>
          <w:szCs w:val="18"/>
        </w:rPr>
        <w:t>e</w:t>
      </w:r>
      <w:r w:rsidRPr="006C7B2D">
        <w:rPr>
          <w:rFonts w:ascii="Times New Roman" w:eastAsia="Linux Libertine O" w:hAnsi="Times New Roman"/>
          <w:sz w:val="18"/>
          <w:szCs w:val="18"/>
        </w:rPr>
        <w:t xml:space="preserve"> proposed model in [</w:t>
      </w:r>
      <w:r w:rsidR="001F1F8C">
        <w:rPr>
          <w:rFonts w:ascii="Times New Roman" w:eastAsia="Linux Libertine O" w:hAnsi="Times New Roman"/>
          <w:sz w:val="18"/>
          <w:szCs w:val="18"/>
        </w:rPr>
        <w:t>7</w:t>
      </w:r>
      <w:r w:rsidRPr="006C7B2D">
        <w:rPr>
          <w:rFonts w:ascii="Times New Roman" w:eastAsia="Linux Libertine O" w:hAnsi="Times New Roman"/>
          <w:sz w:val="18"/>
          <w:szCs w:val="18"/>
        </w:rPr>
        <w:t>] is applied for both binary and multiclass classification. Mohammad et. al ha</w:t>
      </w:r>
      <w:r w:rsidR="006D640E">
        <w:rPr>
          <w:rFonts w:ascii="Times New Roman" w:eastAsia="Linux Libertine O" w:hAnsi="Times New Roman"/>
          <w:sz w:val="18"/>
          <w:szCs w:val="18"/>
        </w:rPr>
        <w:t>ve</w:t>
      </w:r>
      <w:r w:rsidRPr="006C7B2D">
        <w:rPr>
          <w:rFonts w:ascii="Times New Roman" w:eastAsia="Linux Libertine O" w:hAnsi="Times New Roman"/>
          <w:sz w:val="18"/>
          <w:szCs w:val="18"/>
        </w:rPr>
        <w:t xml:space="preserve"> </w:t>
      </w:r>
      <w:r w:rsidRPr="006C7B2D">
        <w:rPr>
          <w:rFonts w:ascii="Times New Roman" w:eastAsia="Linux Libertine O" w:hAnsi="Times New Roman"/>
          <w:sz w:val="18"/>
          <w:szCs w:val="18"/>
        </w:rPr>
        <w:lastRenderedPageBreak/>
        <w:t>proposed an intrusion detection DL model for a big data environment using a hybrid deep learning approach [</w:t>
      </w:r>
      <w:r w:rsidR="001F1F8C">
        <w:rPr>
          <w:rFonts w:ascii="Times New Roman" w:eastAsia="Linux Libertine O" w:hAnsi="Times New Roman"/>
          <w:sz w:val="18"/>
          <w:szCs w:val="18"/>
        </w:rPr>
        <w:t>8</w:t>
      </w:r>
      <w:r w:rsidRPr="006C7B2D">
        <w:rPr>
          <w:rFonts w:ascii="Times New Roman" w:eastAsia="Linux Libertine O" w:hAnsi="Times New Roman"/>
          <w:sz w:val="18"/>
          <w:szCs w:val="18"/>
        </w:rPr>
        <w:t>]. Models such as Convolutional Neural Networks (CNN), Deep Brief Networks (DBN), and Weight-Dropped Long Short-Term Memory (WD LSTM) networks are used to detect intrusions. CNN extracts and gathers information about the meaningful features from the data traffic present in a network that exploits the speed. LSTM helps to retain the dependencies that are long-term and prevents the gradient vanishing problems.  DL models are evaluated with the help of intrusion datasets such as UNSW-NB15 and ISCX2012 [1</w:t>
      </w:r>
      <w:r w:rsidR="001F1F8C">
        <w:rPr>
          <w:rFonts w:ascii="Times New Roman" w:eastAsia="Linux Libertine O" w:hAnsi="Times New Roman"/>
          <w:sz w:val="18"/>
          <w:szCs w:val="18"/>
        </w:rPr>
        <w:t>0</w:t>
      </w:r>
      <w:r w:rsidRPr="006C7B2D">
        <w:rPr>
          <w:rFonts w:ascii="Times New Roman" w:eastAsia="Linux Libertine O" w:hAnsi="Times New Roman"/>
          <w:sz w:val="18"/>
          <w:szCs w:val="18"/>
        </w:rPr>
        <w:t>]. Wisam et. al [</w:t>
      </w:r>
      <w:r w:rsidR="001F1F8C">
        <w:rPr>
          <w:rFonts w:ascii="Times New Roman" w:eastAsia="Linux Libertine O" w:hAnsi="Times New Roman"/>
          <w:sz w:val="18"/>
          <w:szCs w:val="18"/>
        </w:rPr>
        <w:t>9</w:t>
      </w:r>
      <w:r w:rsidRPr="006C7B2D">
        <w:rPr>
          <w:rFonts w:ascii="Times New Roman" w:eastAsia="Linux Libertine O" w:hAnsi="Times New Roman"/>
          <w:sz w:val="18"/>
          <w:szCs w:val="18"/>
        </w:rPr>
        <w:t>] have proposed network intrusion detection for deep learning architecture using a double PSO metaheuristic. More deep learning models are pre-trained by a double PSO-based metaheuristic algorithm to achieve high performance. This revised algorithm consists of two different levels upper and lower levels. The upper level is used to select optimal features from a given subset and later hyper-parameter is used to increase detection accuracy from a reduced data set. The proposed model in [</w:t>
      </w:r>
      <w:r w:rsidR="001F1F8C">
        <w:rPr>
          <w:rFonts w:ascii="Times New Roman" w:eastAsia="Linux Libertine O" w:hAnsi="Times New Roman"/>
          <w:sz w:val="18"/>
          <w:szCs w:val="18"/>
        </w:rPr>
        <w:t>9</w:t>
      </w:r>
      <w:r w:rsidRPr="006C7B2D">
        <w:rPr>
          <w:rFonts w:ascii="Times New Roman" w:eastAsia="Linux Libertine O" w:hAnsi="Times New Roman"/>
          <w:sz w:val="18"/>
          <w:szCs w:val="18"/>
        </w:rPr>
        <w:t>] used the Friedman statistical test and two different ranking methods to conduct the test. The detection accuracy rate increased from 4% to 5% and the false alarm decreased. Arwa et. al have proposed a detailed survey on anomaly-based IDS using deep learning approaches [</w:t>
      </w:r>
      <w:r w:rsidR="001F1F8C">
        <w:rPr>
          <w:rFonts w:ascii="Times New Roman" w:eastAsia="Linux Libertine O" w:hAnsi="Times New Roman"/>
          <w:sz w:val="18"/>
          <w:szCs w:val="18"/>
        </w:rPr>
        <w:t>10</w:t>
      </w:r>
      <w:r w:rsidRPr="006C7B2D">
        <w:rPr>
          <w:rFonts w:ascii="Times New Roman" w:eastAsia="Linux Libertine O" w:hAnsi="Times New Roman"/>
          <w:sz w:val="18"/>
          <w:szCs w:val="18"/>
        </w:rPr>
        <w:t>]. The proposed methodology in  [</w:t>
      </w:r>
      <w:r w:rsidR="001F1F8C">
        <w:rPr>
          <w:rFonts w:ascii="Times New Roman" w:eastAsia="Linux Libertine O" w:hAnsi="Times New Roman"/>
          <w:sz w:val="18"/>
          <w:szCs w:val="18"/>
        </w:rPr>
        <w:t>10</w:t>
      </w:r>
      <w:r w:rsidRPr="006C7B2D">
        <w:rPr>
          <w:rFonts w:ascii="Times New Roman" w:eastAsia="Linux Libertine O" w:hAnsi="Times New Roman"/>
          <w:sz w:val="18"/>
          <w:szCs w:val="18"/>
        </w:rPr>
        <w:t>]  provides a taxonomy of deep learning for IDS with different aspects. Zhendong et. al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xml:space="preserve">] </w:t>
      </w:r>
      <w:r w:rsidR="006D640E">
        <w:rPr>
          <w:rFonts w:ascii="Times New Roman" w:eastAsia="Linux Libertine O" w:hAnsi="Times New Roman"/>
          <w:sz w:val="18"/>
          <w:szCs w:val="18"/>
        </w:rPr>
        <w:t xml:space="preserve">have </w:t>
      </w:r>
      <w:r w:rsidRPr="006C7B2D">
        <w:rPr>
          <w:rFonts w:ascii="Times New Roman" w:eastAsia="Linux Libertine O" w:hAnsi="Times New Roman"/>
          <w:sz w:val="18"/>
          <w:szCs w:val="18"/>
        </w:rPr>
        <w:t>proposed an IDS model using Semantic re-encoding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It increases the semantics between the traffic so that the abnormal traffic can be easily distinguished and identified. The robustness and performance of the models are improved by using the proposed methodology in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and it identifies web injection attacks effectively.  A survey and taxonomy of deep learning models are presented by Sunanda et. al in [1</w:t>
      </w:r>
      <w:r w:rsidR="001F1F8C">
        <w:rPr>
          <w:rFonts w:ascii="Times New Roman" w:eastAsia="Linux Libertine O" w:hAnsi="Times New Roman"/>
          <w:sz w:val="18"/>
          <w:szCs w:val="18"/>
        </w:rPr>
        <w:t>2</w:t>
      </w:r>
      <w:r w:rsidRPr="006C7B2D">
        <w:rPr>
          <w:rFonts w:ascii="Times New Roman" w:eastAsia="Linux Libertine O" w:hAnsi="Times New Roman"/>
          <w:sz w:val="18"/>
          <w:szCs w:val="18"/>
        </w:rPr>
        <w:t>]. Models such as feed-forwarding neural networks, LSTM networks, autoencoder, and DBM are used for evaluation. Four datasets i.e.  Two legacy KDD 99, and NSL-KDD and two modern CIC-IDS2017 and CIC-IDS2018 are used for training.  Mohamed et. al ha</w:t>
      </w:r>
      <w:r w:rsidR="006D640E">
        <w:rPr>
          <w:rFonts w:ascii="Times New Roman" w:eastAsia="Linux Libertine O" w:hAnsi="Times New Roman"/>
          <w:sz w:val="18"/>
          <w:szCs w:val="18"/>
        </w:rPr>
        <w:t>ve</w:t>
      </w:r>
      <w:r w:rsidRPr="006C7B2D">
        <w:rPr>
          <w:rFonts w:ascii="Times New Roman" w:eastAsia="Linux Libertine O" w:hAnsi="Times New Roman"/>
          <w:sz w:val="18"/>
          <w:szCs w:val="18"/>
        </w:rPr>
        <w:t xml:space="preserve"> proposed </w:t>
      </w:r>
      <w:r w:rsidR="006D640E">
        <w:rPr>
          <w:rFonts w:ascii="Times New Roman" w:eastAsia="Linux Libertine O" w:hAnsi="Times New Roman"/>
          <w:sz w:val="18"/>
          <w:szCs w:val="18"/>
        </w:rPr>
        <w:t xml:space="preserve">an </w:t>
      </w:r>
      <w:r w:rsidRPr="006C7B2D">
        <w:rPr>
          <w:rFonts w:ascii="Times New Roman" w:eastAsia="Linux Libertine O" w:hAnsi="Times New Roman"/>
          <w:sz w:val="18"/>
          <w:szCs w:val="18"/>
        </w:rPr>
        <w:t>IDS by implementing DL models that are trained by 35 well-known cyber datasets which are categorized into seven categories, namely, Network traffic-based, Internet traffic-based, Virtual Private Network-based, Electrical network-based, Android apps-based, IOT traffic-based and Internet-connected devices-based datasets [</w:t>
      </w:r>
      <w:r w:rsidR="001F1F8C">
        <w:rPr>
          <w:rFonts w:ascii="Times New Roman" w:eastAsia="Linux Libertine O" w:hAnsi="Times New Roman"/>
          <w:sz w:val="18"/>
          <w:szCs w:val="18"/>
        </w:rPr>
        <w:t>13</w:t>
      </w:r>
      <w:r w:rsidRPr="006C7B2D">
        <w:rPr>
          <w:rFonts w:ascii="Times New Roman" w:eastAsia="Linux Libertine O" w:hAnsi="Times New Roman"/>
          <w:sz w:val="18"/>
          <w:szCs w:val="18"/>
        </w:rPr>
        <w:t xml:space="preserve">]. </w:t>
      </w:r>
      <w:r w:rsidRPr="00A74B9B">
        <w:rPr>
          <w:rFonts w:ascii="Times New Roman" w:eastAsia="Linux Libertine O" w:hAnsi="Times New Roman"/>
          <w:color w:val="000000" w:themeColor="text1"/>
          <w:sz w:val="18"/>
          <w:szCs w:val="18"/>
        </w:rPr>
        <w:t>These seven deep learning approaches come under two models such as deep discriminative models and generative unsupervised models</w:t>
      </w:r>
      <w:r w:rsidRPr="006C7B2D">
        <w:rPr>
          <w:rFonts w:ascii="Times New Roman" w:eastAsia="Linux Libertine O" w:hAnsi="Times New Roman"/>
          <w:sz w:val="18"/>
          <w:szCs w:val="18"/>
        </w:rPr>
        <w:t>. The robustness and accuracy of IDS is improved by using these different DL models.</w:t>
      </w:r>
    </w:p>
    <w:p w:rsidR="00A74B9B" w:rsidRDefault="00A74B9B" w:rsidP="00C315AC">
      <w:pPr>
        <w:widowControl w:val="0"/>
        <w:pBdr>
          <w:top w:val="nil"/>
          <w:left w:val="nil"/>
          <w:bottom w:val="nil"/>
          <w:right w:val="nil"/>
          <w:between w:val="nil"/>
        </w:pBdr>
        <w:spacing w:before="92" w:after="0" w:line="278" w:lineRule="auto"/>
        <w:ind w:right="152"/>
        <w:jc w:val="both"/>
        <w:rPr>
          <w:rFonts w:ascii="Times New Roman" w:eastAsia="Linux Libertine O" w:hAnsi="Times New Roman"/>
          <w:color w:val="000000"/>
          <w:sz w:val="16"/>
          <w:szCs w:val="16"/>
        </w:rPr>
      </w:pPr>
    </w:p>
    <w:p w:rsidR="00C315AC" w:rsidRPr="006C7B2D" w:rsidRDefault="00586A57" w:rsidP="00C315AC">
      <w:pPr>
        <w:spacing w:after="0" w:line="240" w:lineRule="auto"/>
        <w:jc w:val="both"/>
        <w:rPr>
          <w:rFonts w:ascii="Times New Roman" w:eastAsia="Linux Biolinum O" w:hAnsi="Times New Roman"/>
          <w:i/>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.2.2 Particle Swarm Optimization based Intrusion Detections</w:t>
      </w:r>
    </w:p>
    <w:p w:rsidR="00C315AC" w:rsidRPr="006C7B2D" w:rsidRDefault="00C315AC" w:rsidP="00C315AC">
      <w:pPr>
        <w:spacing w:after="0" w:line="240" w:lineRule="auto"/>
        <w:jc w:val="both"/>
        <w:rPr>
          <w:rFonts w:ascii="Times New Roman" w:eastAsia="Linux Libertine O" w:hAnsi="Times New Roman"/>
          <w:sz w:val="18"/>
          <w:szCs w:val="18"/>
        </w:rPr>
      </w:pPr>
    </w:p>
    <w:p w:rsidR="00AD7F7C" w:rsidRPr="006C7B2D" w:rsidRDefault="00C315AC" w:rsidP="00C315AC">
      <w:pPr>
        <w:widowControl w:val="0"/>
        <w:pBdr>
          <w:top w:val="nil"/>
          <w:left w:val="nil"/>
          <w:bottom w:val="nil"/>
          <w:right w:val="nil"/>
          <w:between w:val="nil"/>
        </w:pBdr>
        <w:spacing w:before="152" w:after="0" w:line="278" w:lineRule="auto"/>
        <w:jc w:val="both"/>
        <w:rPr>
          <w:rFonts w:ascii="Times New Roman" w:eastAsia="Linux Libertine O" w:hAnsi="Times New Roman"/>
          <w:color w:val="000000"/>
          <w:sz w:val="20"/>
          <w:szCs w:val="20"/>
        </w:rPr>
      </w:pPr>
      <w:r w:rsidRPr="006C7B2D">
        <w:rPr>
          <w:rFonts w:ascii="Times New Roman" w:eastAsia="Linux Libertine O" w:hAnsi="Times New Roman"/>
          <w:sz w:val="18"/>
          <w:szCs w:val="18"/>
        </w:rPr>
        <w:t>Particle Swarm Optimization (PSO)  is a method that effectively optimizes a problem just by trying to improve the solution of a candidate with respect to a given measure in an iterative way. Botnet threat is a huge risk for internet users. The BD-PSO-V model is proposed in [</w:t>
      </w:r>
      <w:r w:rsidR="001F1F8C">
        <w:rPr>
          <w:rFonts w:ascii="Times New Roman" w:eastAsia="Linux Libertine O" w:hAnsi="Times New Roman"/>
          <w:sz w:val="18"/>
          <w:szCs w:val="18"/>
        </w:rPr>
        <w:t>14</w:t>
      </w:r>
      <w:r w:rsidRPr="006C7B2D">
        <w:rPr>
          <w:rFonts w:ascii="Times New Roman" w:eastAsia="Linux Libertine O" w:hAnsi="Times New Roman"/>
          <w:sz w:val="18"/>
          <w:szCs w:val="18"/>
        </w:rPr>
        <w:t>] to detect botnets using a hybrid technique. This technique is a combination of particle swarm optimization and voting system. PSO is used to select appropriate features and a voting system is used for the classification of samples. Datasets such as ISOT [</w:t>
      </w:r>
      <w:r w:rsidR="001F1F8C">
        <w:rPr>
          <w:rFonts w:ascii="Times New Roman" w:eastAsia="Linux Libertine O" w:hAnsi="Times New Roman"/>
          <w:sz w:val="18"/>
          <w:szCs w:val="18"/>
        </w:rPr>
        <w:t>4</w:t>
      </w:r>
      <w:r w:rsidRPr="006C7B2D">
        <w:rPr>
          <w:rFonts w:ascii="Times New Roman" w:eastAsia="Linux Libertine O" w:hAnsi="Times New Roman"/>
          <w:sz w:val="18"/>
          <w:szCs w:val="18"/>
        </w:rPr>
        <w:t>] and Bot-Iot [</w:t>
      </w:r>
      <w:r w:rsidR="001F1F8C">
        <w:rPr>
          <w:rFonts w:ascii="Times New Roman" w:eastAsia="Linux Libertine O" w:hAnsi="Times New Roman"/>
          <w:sz w:val="18"/>
          <w:szCs w:val="18"/>
        </w:rPr>
        <w:t>5</w:t>
      </w:r>
      <w:r w:rsidRPr="006C7B2D">
        <w:rPr>
          <w:rFonts w:ascii="Times New Roman" w:eastAsia="Linux Libertine O" w:hAnsi="Times New Roman"/>
          <w:sz w:val="18"/>
          <w:szCs w:val="18"/>
        </w:rPr>
        <w:t xml:space="preserve">] are given as inputs for PSO and Deep Neural networks, and SVMlib, and Decision tree are </w:t>
      </w:r>
      <w:r w:rsidRPr="006C7B2D">
        <w:rPr>
          <w:rFonts w:ascii="Times New Roman" w:eastAsia="Linux Libertine O" w:hAnsi="Times New Roman"/>
          <w:sz w:val="18"/>
          <w:szCs w:val="18"/>
        </w:rPr>
        <w:lastRenderedPageBreak/>
        <w:t>given as inputs for the voting system. Decision-making is done based on maximum votes. Hadeel Alazzam et al. [</w:t>
      </w:r>
      <w:r w:rsidR="001F1F8C">
        <w:rPr>
          <w:rFonts w:ascii="Times New Roman" w:eastAsia="Linux Libertine O" w:hAnsi="Times New Roman"/>
          <w:sz w:val="18"/>
          <w:szCs w:val="18"/>
        </w:rPr>
        <w:t>15</w:t>
      </w:r>
      <w:r w:rsidRPr="006C7B2D">
        <w:rPr>
          <w:rFonts w:ascii="Times New Roman" w:eastAsia="Linux Libertine O" w:hAnsi="Times New Roman"/>
          <w:sz w:val="18"/>
          <w:szCs w:val="18"/>
        </w:rPr>
        <w:t>] have proposed wrapper method-based feature selection to identify intrusion detection using an inspired Optimizer (PIO). A robust IDS is developed with a reduced feature set. Discrete optimization process i.e. cosine similarity is applied to swarm intelligent algorithms to solve problems. Bach Hoai Nguyen et al. [</w:t>
      </w:r>
      <w:r w:rsidR="001F1F8C">
        <w:rPr>
          <w:rFonts w:ascii="Times New Roman" w:eastAsia="Linux Libertine O" w:hAnsi="Times New Roman"/>
          <w:sz w:val="18"/>
          <w:szCs w:val="18"/>
        </w:rPr>
        <w:t>17</w:t>
      </w:r>
      <w:r w:rsidRPr="006C7B2D">
        <w:rPr>
          <w:rFonts w:ascii="Times New Roman" w:eastAsia="Linux Libertine O" w:hAnsi="Times New Roman"/>
          <w:sz w:val="18"/>
          <w:szCs w:val="18"/>
        </w:rPr>
        <w:t xml:space="preserve">] have proposed a new survey on feature selection in classification problems using swarm intelligence. Swarm intelligence adopts an easy mechanism to filter relevant data from a large data set. This survey considers three SI algorithms, namely, ABC, PSO, and ACO. </w:t>
      </w:r>
    </w:p>
    <w:p w:rsidR="00BE57B1" w:rsidRDefault="00BE57B1" w:rsidP="00C315AC">
      <w:pPr>
        <w:spacing w:after="0" w:line="240" w:lineRule="auto"/>
        <w:jc w:val="both"/>
        <w:rPr>
          <w:rFonts w:ascii="Times New Roman" w:eastAsia="Linux Biolinum O" w:hAnsi="Times New Roman"/>
          <w:i/>
          <w:sz w:val="18"/>
          <w:szCs w:val="18"/>
        </w:rPr>
      </w:pPr>
    </w:p>
    <w:p w:rsidR="00C315AC" w:rsidRPr="006C7B2D" w:rsidRDefault="00586A57" w:rsidP="00C315AC">
      <w:pPr>
        <w:spacing w:after="0" w:line="240" w:lineRule="auto"/>
        <w:jc w:val="both"/>
        <w:rPr>
          <w:rFonts w:ascii="Times New Roman" w:eastAsia="Linux Biolinum O" w:hAnsi="Times New Roman"/>
          <w:i/>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.2.3 Ant Colony Optimization based Intrusion Detections</w:t>
      </w:r>
    </w:p>
    <w:p w:rsidR="00C315AC" w:rsidRPr="006C7B2D" w:rsidRDefault="00C315AC"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sz w:val="18"/>
          <w:szCs w:val="18"/>
        </w:rPr>
      </w:pPr>
      <w:r w:rsidRPr="006C7B2D">
        <w:rPr>
          <w:rFonts w:ascii="Times New Roman" w:eastAsia="Linux Libertine O" w:hAnsi="Times New Roman"/>
          <w:sz w:val="18"/>
          <w:szCs w:val="18"/>
        </w:rPr>
        <w:t>The Ant Colony Optimization algorithm is a technique used to solve computational problems. This algorithm is used to reduce the computations by using graphs. Artificial ants are made as agents mimicking the behavior of original ants. Ahamed Fayeez Tuani et al. [</w:t>
      </w:r>
      <w:r w:rsidR="006C7C29">
        <w:rPr>
          <w:rFonts w:ascii="Times New Roman" w:eastAsia="Linux Libertine O" w:hAnsi="Times New Roman"/>
          <w:sz w:val="18"/>
          <w:szCs w:val="18"/>
        </w:rPr>
        <w:t>18</w:t>
      </w:r>
      <w:r w:rsidRPr="006C7B2D">
        <w:rPr>
          <w:rFonts w:ascii="Times New Roman" w:eastAsia="Linux Libertine O" w:hAnsi="Times New Roman"/>
          <w:sz w:val="18"/>
          <w:szCs w:val="18"/>
        </w:rPr>
        <w:t>] have proposed solutions for the traveling salesman problem using heterogeneous adaptive ant colony optimization (ACO) with a 3-opt local search. Good parameters are chosen by adaptive tuning methods that include ant colony optimization to reach near-optimal solutions. Fitness can be improved by a 3-opt local search heuristic strategy. Yassir Aberni et al. [</w:t>
      </w:r>
      <w:r w:rsidR="006C7C29">
        <w:rPr>
          <w:rFonts w:ascii="Times New Roman" w:eastAsia="Linux Libertine O" w:hAnsi="Times New Roman"/>
          <w:sz w:val="18"/>
          <w:szCs w:val="18"/>
        </w:rPr>
        <w:t>19</w:t>
      </w:r>
      <w:r w:rsidRPr="006C7B2D">
        <w:rPr>
          <w:rFonts w:ascii="Times New Roman" w:eastAsia="Linux Libertine O" w:hAnsi="Times New Roman"/>
          <w:sz w:val="18"/>
          <w:szCs w:val="18"/>
        </w:rPr>
        <w:t>] have proposed a palm vein recognition method for personal authentication and identification. This is based on the scheme of competitive coding which uses a Multiscale Local Binary Pattern (MLBP) along with Ant Colony Optimization (ACO).</w:t>
      </w:r>
    </w:p>
    <w:p w:rsidR="00C315AC" w:rsidRPr="00373BD0" w:rsidRDefault="00586A57"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i/>
          <w:color w:val="000000" w:themeColor="text1"/>
          <w:sz w:val="18"/>
          <w:szCs w:val="18"/>
        </w:rPr>
      </w:pPr>
      <w:r>
        <w:rPr>
          <w:rFonts w:ascii="Times New Roman" w:eastAsia="Linux Libertine O" w:hAnsi="Times New Roman"/>
          <w:color w:val="000000" w:themeColor="text1"/>
          <w:sz w:val="18"/>
          <w:szCs w:val="18"/>
        </w:rPr>
        <w:t>3</w:t>
      </w:r>
      <w:r w:rsidR="00C315AC" w:rsidRPr="00A74B9B">
        <w:rPr>
          <w:rFonts w:ascii="Times New Roman" w:eastAsia="Linux Libertine O" w:hAnsi="Times New Roman"/>
          <w:color w:val="000000" w:themeColor="text1"/>
          <w:sz w:val="18"/>
          <w:szCs w:val="18"/>
        </w:rPr>
        <w:t xml:space="preserve">.2.4 </w:t>
      </w:r>
      <w:r w:rsidR="00C315AC" w:rsidRPr="00373BD0">
        <w:rPr>
          <w:rFonts w:ascii="Times New Roman" w:eastAsia="Linux Libertine O" w:hAnsi="Times New Roman"/>
          <w:i/>
          <w:color w:val="000000" w:themeColor="text1"/>
          <w:sz w:val="18"/>
          <w:szCs w:val="18"/>
        </w:rPr>
        <w:t>Reinforcement Learning based Intrusion Detection</w:t>
      </w:r>
    </w:p>
    <w:p w:rsidR="00C315AC" w:rsidRPr="00A74B9B" w:rsidRDefault="00C315AC"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color w:val="000000" w:themeColor="text1"/>
          <w:sz w:val="18"/>
          <w:szCs w:val="18"/>
        </w:rPr>
      </w:pPr>
      <w:r w:rsidRPr="00A74B9B">
        <w:rPr>
          <w:rFonts w:ascii="Times New Roman" w:eastAsia="Linux Libertine O" w:hAnsi="Times New Roman"/>
          <w:color w:val="000000" w:themeColor="text1"/>
          <w:sz w:val="18"/>
          <w:szCs w:val="18"/>
        </w:rPr>
        <w:t xml:space="preserve"> Reinforcement Learning based Intrusion detection system helps in identifying the network layer attacks happening in uncertain environments.</w:t>
      </w:r>
      <w:r w:rsidRPr="00A74B9B">
        <w:rPr>
          <w:rFonts w:ascii="Times New Roman" w:hAnsi="Times New Roman"/>
          <w:color w:val="000000" w:themeColor="text1"/>
        </w:rPr>
        <w:t xml:space="preserve"> </w:t>
      </w:r>
      <w:r w:rsidRPr="00A74B9B">
        <w:rPr>
          <w:rFonts w:ascii="Times New Roman" w:eastAsia="Linux Libertine O" w:hAnsi="Times New Roman"/>
          <w:color w:val="000000" w:themeColor="text1"/>
          <w:sz w:val="18"/>
          <w:szCs w:val="18"/>
        </w:rPr>
        <w:t>Double layer attack detection framework based on Deep Q- learning and Deep Autoencoder to detect False data injection attack. The algorithm produces 98.20% detection rate and False Positive rate of 2.9%. Reinforcement based malicious node [</w:t>
      </w:r>
      <w:r w:rsidR="006C7C29">
        <w:rPr>
          <w:rFonts w:ascii="Times New Roman" w:eastAsia="Linux Libertine O" w:hAnsi="Times New Roman"/>
          <w:color w:val="000000" w:themeColor="text1"/>
          <w:sz w:val="18"/>
          <w:szCs w:val="18"/>
        </w:rPr>
        <w:t>30</w:t>
      </w:r>
      <w:r w:rsidRPr="00A74B9B">
        <w:rPr>
          <w:rFonts w:ascii="Times New Roman" w:eastAsia="Linux Libertine O" w:hAnsi="Times New Roman"/>
          <w:color w:val="000000" w:themeColor="text1"/>
          <w:sz w:val="18"/>
          <w:szCs w:val="18"/>
        </w:rPr>
        <w:t>] is devised to mitigate network layer attacks in adhoc networks. The proposed method outperforms the state of art techniques in terms of Accuracy and False positive Rate. Reputation based opportunistic routing method using Q-learning [</w:t>
      </w:r>
      <w:r w:rsidR="006C7C29">
        <w:rPr>
          <w:rFonts w:ascii="Times New Roman" w:eastAsia="Linux Libertine O" w:hAnsi="Times New Roman"/>
          <w:color w:val="000000" w:themeColor="text1"/>
          <w:sz w:val="18"/>
          <w:szCs w:val="18"/>
        </w:rPr>
        <w:t>31</w:t>
      </w:r>
      <w:r w:rsidRPr="00A74B9B">
        <w:rPr>
          <w:rFonts w:ascii="Times New Roman" w:eastAsia="Linux Libertine O" w:hAnsi="Times New Roman"/>
          <w:color w:val="000000" w:themeColor="text1"/>
          <w:sz w:val="18"/>
          <w:szCs w:val="18"/>
        </w:rPr>
        <w:t xml:space="preserve">] is developed to mitigate the network layer attacks such as black hole and grey hole attack. This method is efficient in terms of packet loss, average end to end delay and energy level. Q-learning based technique is proposed for secured routing [] in On demand Distance Vector protocol which enables the NS-3 simulator to consider more number of neighboring nodes for simulation. This technique makes the network more reliable by detecting the black hole attack with high accuracy.  </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586A57" w:rsidP="00C315AC">
      <w:pPr>
        <w:spacing w:after="0" w:line="240" w:lineRule="auto"/>
        <w:ind w:left="360" w:hanging="360"/>
        <w:jc w:val="both"/>
        <w:rPr>
          <w:rFonts w:ascii="Times New Roman" w:eastAsia="Linux Libertine O" w:hAnsi="Times New Roman"/>
          <w:sz w:val="18"/>
          <w:szCs w:val="18"/>
        </w:rPr>
      </w:pPr>
      <w:r>
        <w:rPr>
          <w:rFonts w:ascii="Times New Roman" w:eastAsia="Linux Biolinum O" w:hAnsi="Times New Roman"/>
          <w:b/>
          <w:sz w:val="18"/>
          <w:szCs w:val="18"/>
        </w:rPr>
        <w:t>3</w:t>
      </w:r>
      <w:r w:rsidR="00C315AC" w:rsidRPr="006C7B2D">
        <w:rPr>
          <w:rFonts w:ascii="Times New Roman" w:eastAsia="Linux Biolinum O" w:hAnsi="Times New Roman"/>
          <w:b/>
          <w:sz w:val="18"/>
          <w:szCs w:val="18"/>
        </w:rPr>
        <w:t>.3</w:t>
      </w:r>
      <w:r w:rsidR="00C315AC" w:rsidRPr="00A56222">
        <w:rPr>
          <w:rFonts w:ascii="Times New Roman" w:eastAsia="Linux Biolinum O" w:hAnsi="Times New Roman"/>
          <w:b/>
          <w:sz w:val="20"/>
          <w:szCs w:val="20"/>
        </w:rPr>
        <w:tab/>
      </w:r>
      <w:r w:rsidR="00A56222" w:rsidRPr="00A56222">
        <w:rPr>
          <w:rFonts w:ascii="Times New Roman" w:eastAsia="Linux Biolinum O" w:hAnsi="Times New Roman"/>
          <w:b/>
          <w:sz w:val="20"/>
          <w:szCs w:val="20"/>
        </w:rPr>
        <w:t>Hybrıd Intrusıon Detectıon System</w:t>
      </w:r>
    </w:p>
    <w:p w:rsidR="00C315AC" w:rsidRPr="006C7B2D" w:rsidRDefault="00C315AC" w:rsidP="00C315AC">
      <w:pPr>
        <w:widowControl w:val="0"/>
        <w:pBdr>
          <w:top w:val="nil"/>
          <w:left w:val="nil"/>
          <w:bottom w:val="nil"/>
          <w:right w:val="nil"/>
          <w:between w:val="nil"/>
        </w:pBdr>
        <w:spacing w:before="157" w:after="0" w:line="278" w:lineRule="auto"/>
        <w:ind w:left="110"/>
        <w:jc w:val="both"/>
        <w:rPr>
          <w:rFonts w:ascii="Times New Roman" w:eastAsia="Linux Libertine O" w:hAnsi="Times New Roman"/>
          <w:color w:val="000000"/>
          <w:sz w:val="18"/>
          <w:szCs w:val="18"/>
        </w:rPr>
      </w:pPr>
      <w:r w:rsidRPr="006C7B2D">
        <w:rPr>
          <w:rFonts w:ascii="Times New Roman" w:eastAsia="Linux Libertine O" w:hAnsi="Times New Roman"/>
          <w:sz w:val="18"/>
          <w:szCs w:val="18"/>
        </w:rPr>
        <w:t xml:space="preserve">Fuzzy logic allows processing of multiple truth values using a single variable. It also exists in the real biosphere. It is implemented in Intrusion Detection Systems as it has the ability to merge the data of different sources frequently. Selvakumar K et al. [29] have proposed IDS which is based on the Fuzzy rough set-based nearest neighbor classification. This </w:t>
      </w:r>
      <w:r w:rsidRPr="006C7B2D">
        <w:rPr>
          <w:rFonts w:ascii="Times New Roman" w:eastAsia="Linux Libertine O" w:hAnsi="Times New Roman"/>
          <w:sz w:val="18"/>
          <w:szCs w:val="18"/>
        </w:rPr>
        <w:lastRenderedPageBreak/>
        <w:t>model is used to train the classifier. The number of features is to balance between optimal detection rate and performance. Allen's intervals of algebra operators removed the redundant features. False positives and false alarm rates are reduced in this model. Intrusion detection is developed for real-time using neuro-fuzzy classifiers and implemented on GPUs [30]</w:t>
      </w:r>
      <w:r w:rsidR="00373BD0">
        <w:rPr>
          <w:rFonts w:ascii="Times New Roman" w:eastAsia="Linux Libertine O" w:hAnsi="Times New Roman"/>
          <w:sz w:val="18"/>
          <w:szCs w:val="18"/>
        </w:rPr>
        <w:t xml:space="preserve">. </w:t>
      </w:r>
      <w:r w:rsidRPr="006C7B2D">
        <w:rPr>
          <w:rFonts w:ascii="Times New Roman" w:eastAsia="Linux Libertine O" w:hAnsi="Times New Roman"/>
          <w:sz w:val="18"/>
          <w:szCs w:val="18"/>
        </w:rPr>
        <w:t xml:space="preserve">A high detection rate is achieved by an Enhanced fuzzy min-max neural network. Minimum training and recall time are enough. Manimurugan et al. [31] have proposed an IDS </w:t>
      </w:r>
      <w:r w:rsidR="00373BD0">
        <w:rPr>
          <w:rFonts w:ascii="Times New Roman" w:eastAsia="Linux Libertine O" w:hAnsi="Times New Roman"/>
          <w:sz w:val="18"/>
          <w:szCs w:val="18"/>
        </w:rPr>
        <w:t>which is</w:t>
      </w:r>
      <w:r w:rsidRPr="006C7B2D">
        <w:rPr>
          <w:rFonts w:ascii="Times New Roman" w:eastAsia="Linux Libertine O" w:hAnsi="Times New Roman"/>
          <w:sz w:val="18"/>
          <w:szCs w:val="18"/>
        </w:rPr>
        <w:t xml:space="preserve"> based on the crow search optimization algorithm which is in combination with an Adaptive neuro-fuzzy inference system. Here the fuzzy rules are not imposed in the input information and the hybrid learning </w:t>
      </w:r>
      <w:r w:rsidR="00373BD0">
        <w:rPr>
          <w:rFonts w:ascii="Times New Roman" w:eastAsia="Linux Libertine O" w:hAnsi="Times New Roman"/>
          <w:sz w:val="18"/>
          <w:szCs w:val="18"/>
        </w:rPr>
        <w:t>uses</w:t>
      </w:r>
      <w:r w:rsidRPr="006C7B2D">
        <w:rPr>
          <w:rFonts w:ascii="Times New Roman" w:eastAsia="Linux Libertine O" w:hAnsi="Times New Roman"/>
          <w:sz w:val="18"/>
          <w:szCs w:val="18"/>
        </w:rPr>
        <w:t xml:space="preserve"> the data pairs of input and output. </w:t>
      </w:r>
      <w:r w:rsidR="00373BD0">
        <w:rPr>
          <w:rFonts w:ascii="Times New Roman" w:eastAsia="Linux Libertine O" w:hAnsi="Times New Roman"/>
          <w:sz w:val="18"/>
          <w:szCs w:val="18"/>
        </w:rPr>
        <w:t xml:space="preserve">The </w:t>
      </w:r>
      <w:r w:rsidRPr="006C7B2D">
        <w:rPr>
          <w:rFonts w:ascii="Times New Roman" w:eastAsia="Linux Libertine O" w:hAnsi="Times New Roman"/>
          <w:sz w:val="18"/>
          <w:szCs w:val="18"/>
        </w:rPr>
        <w:t xml:space="preserve">list of datasets that are used for IDS is listed in Table </w:t>
      </w:r>
      <w:r w:rsidR="006860F0">
        <w:rPr>
          <w:rFonts w:ascii="Times New Roman" w:eastAsia="Linux Libertine O" w:hAnsi="Times New Roman"/>
          <w:sz w:val="18"/>
          <w:szCs w:val="18"/>
        </w:rPr>
        <w:t>3</w:t>
      </w:r>
      <w:r w:rsidRPr="006C7B2D">
        <w:rPr>
          <w:rFonts w:ascii="Times New Roman" w:eastAsia="Linux Libertine O" w:hAnsi="Times New Roman"/>
          <w:sz w:val="18"/>
          <w:szCs w:val="18"/>
        </w:rPr>
        <w:t>.</w:t>
      </w:r>
    </w:p>
    <w:p w:rsidR="005C178F" w:rsidRPr="005C178F" w:rsidRDefault="005C178F" w:rsidP="005C178F">
      <w:pPr>
        <w:spacing w:after="0" w:line="240" w:lineRule="atLeast"/>
        <w:jc w:val="center"/>
        <w:rPr>
          <w:rFonts w:ascii="Times New Roman" w:eastAsia="Linux Libertine O" w:hAnsi="Times New Roman"/>
          <w:b/>
          <w:sz w:val="18"/>
          <w:szCs w:val="18"/>
        </w:rPr>
      </w:pPr>
      <w:r w:rsidRPr="005C178F">
        <w:rPr>
          <w:rFonts w:ascii="Times New Roman" w:eastAsia="Linux Libertine O" w:hAnsi="Times New Roman"/>
          <w:b/>
          <w:sz w:val="18"/>
          <w:szCs w:val="18"/>
        </w:rPr>
        <w:t xml:space="preserve">Table </w:t>
      </w:r>
      <w:r w:rsidR="006860F0">
        <w:rPr>
          <w:rFonts w:ascii="Times New Roman" w:eastAsia="Linux Libertine O" w:hAnsi="Times New Roman"/>
          <w:b/>
          <w:sz w:val="18"/>
          <w:szCs w:val="18"/>
        </w:rPr>
        <w:t>3</w:t>
      </w:r>
      <w:r w:rsidRPr="005C178F">
        <w:rPr>
          <w:rFonts w:ascii="Times New Roman" w:eastAsia="Linux Libertine O" w:hAnsi="Times New Roman"/>
          <w:b/>
          <w:sz w:val="18"/>
          <w:szCs w:val="18"/>
        </w:rPr>
        <w:t>: Overview of IDS Classification Mechanisms</w:t>
      </w:r>
    </w:p>
    <w:p w:rsidR="005C178F" w:rsidRPr="005C178F" w:rsidRDefault="005C178F" w:rsidP="005C178F">
      <w:pPr>
        <w:spacing w:after="0" w:line="240" w:lineRule="atLeast"/>
        <w:jc w:val="both"/>
        <w:rPr>
          <w:rFonts w:ascii="Times New Roman" w:eastAsia="Linux Libertine O" w:hAnsi="Times New Roman"/>
          <w:sz w:val="18"/>
          <w:szCs w:val="18"/>
        </w:rPr>
      </w:pPr>
    </w:p>
    <w:tbl>
      <w:tblPr>
        <w:tblStyle w:val="Style2"/>
        <w:tblW w:w="6520" w:type="dxa"/>
        <w:tblLayout w:type="fixed"/>
        <w:tblLook w:val="0000" w:firstRow="0" w:lastRow="0" w:firstColumn="0" w:lastColumn="0" w:noHBand="0" w:noVBand="0"/>
      </w:tblPr>
      <w:tblGrid>
        <w:gridCol w:w="1318"/>
        <w:gridCol w:w="3360"/>
        <w:gridCol w:w="1842"/>
      </w:tblGrid>
      <w:tr w:rsidR="005C178F" w:rsidRPr="001D463F" w:rsidTr="001B1526">
        <w:tc>
          <w:tcPr>
            <w:tcW w:w="1318"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Primary IDS Techniques Used</w:t>
            </w:r>
          </w:p>
        </w:tc>
        <w:tc>
          <w:tcPr>
            <w:tcW w:w="3360"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Additional Schemes used</w:t>
            </w:r>
          </w:p>
        </w:tc>
        <w:tc>
          <w:tcPr>
            <w:tcW w:w="1842"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Parameters Considered</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Genetic Algorithm [</w:t>
            </w:r>
            <w:r w:rsidR="000166B7">
              <w:rPr>
                <w:rFonts w:ascii="Times New Roman" w:eastAsia="Linux Libertine O" w:hAnsi="Times New Roman"/>
                <w:sz w:val="16"/>
                <w:szCs w:val="16"/>
              </w:rPr>
              <w:t>3</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GNP-based Fuzzy Class Association Rule</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Detection Accuracy, Low False Alarm Rate</w:t>
            </w:r>
          </w:p>
        </w:tc>
      </w:tr>
      <w:tr w:rsidR="005C178F" w:rsidRPr="001D463F" w:rsidTr="001B1526">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HNGFA Framework, OGFA &amp; IGFA</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NIDS Detection Accuracy</w:t>
            </w:r>
          </w:p>
        </w:tc>
      </w:tr>
      <w:tr w:rsidR="005C178F" w:rsidRPr="001D463F" w:rsidTr="001B1526">
        <w:trPr>
          <w:trHeight w:val="448"/>
        </w:trPr>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IFS, CNN Extractor &amp; BG Classifier and 5-fold CV</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BG Classifier Over fitting Problem &amp; Performance</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Deep Learning</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w:t>
            </w:r>
            <w:r w:rsidR="000166B7">
              <w:rPr>
                <w:rFonts w:ascii="Times New Roman" w:eastAsia="Linux Libertine O" w:hAnsi="Times New Roman"/>
                <w:sz w:val="16"/>
                <w:szCs w:val="16"/>
              </w:rPr>
              <w:t>7</w:t>
            </w:r>
            <w:r w:rsidRPr="001D463F">
              <w:rPr>
                <w:rFonts w:ascii="Times New Roman" w:eastAsia="Linux Libertine O" w:hAnsi="Times New Roman"/>
                <w:sz w:val="16"/>
                <w:szCs w:val="16"/>
              </w:rPr>
              <w:t>]</w:t>
            </w:r>
          </w:p>
          <w:p w:rsidR="005C178F" w:rsidRPr="001D463F" w:rsidRDefault="005C178F" w:rsidP="001D463F">
            <w:pP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Feed Forward Deep Neural Networks, Extra Trees (ET) algorithm, WFEU-FFDNN, CNN–WDLSTM IDS Large-scale big data</w:t>
            </w:r>
          </w:p>
        </w:tc>
        <w:tc>
          <w:tcPr>
            <w:tcW w:w="1842" w:type="dxa"/>
          </w:tcPr>
          <w:p w:rsidR="005C178F" w:rsidRPr="001D463F" w:rsidRDefault="005C178F" w:rsidP="001D463F">
            <w:pPr>
              <w:widowControl w:val="0"/>
              <w:pBdr>
                <w:top w:val="nil"/>
                <w:left w:val="nil"/>
                <w:bottom w:val="nil"/>
                <w:right w:val="nil"/>
                <w:between w:val="nil"/>
              </w:pBdr>
              <w:spacing w:after="0" w:line="240" w:lineRule="auto"/>
              <w:ind w:right="481"/>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 xml:space="preserve">Binary and Multi-class classification, </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NIDS and real-time IDS</w:t>
            </w:r>
          </w:p>
        </w:tc>
      </w:tr>
      <w:tr w:rsidR="005C178F" w:rsidRPr="001D463F" w:rsidTr="001B1526">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SRDLM method for re-encodes, SRDLC</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Accuracy and Robustness of algorithm, Web character injection network attack</w:t>
            </w:r>
          </w:p>
        </w:tc>
      </w:tr>
      <w:tr w:rsidR="005C178F" w:rsidRPr="001D463F" w:rsidTr="001B1526">
        <w:trPr>
          <w:trHeight w:val="613"/>
        </w:trPr>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Particle  Swarm Optimization [</w:t>
            </w:r>
            <w:r w:rsidR="000166B7">
              <w:rPr>
                <w:rFonts w:ascii="Times New Roman" w:eastAsia="Linux Libertine O" w:hAnsi="Times New Roman"/>
                <w:sz w:val="16"/>
                <w:szCs w:val="16"/>
              </w:rPr>
              <w:t>14</w:t>
            </w:r>
            <w:r w:rsidRPr="001D463F">
              <w:rPr>
                <w:rFonts w:ascii="Times New Roman" w:eastAsia="Linux Libertine O" w:hAnsi="Times New Roman"/>
                <w:sz w:val="16"/>
                <w:szCs w:val="16"/>
              </w:rPr>
              <w:t>]</w:t>
            </w:r>
          </w:p>
        </w:tc>
        <w:tc>
          <w:tcPr>
            <w:tcW w:w="3360" w:type="dxa"/>
          </w:tcPr>
          <w:p w:rsidR="005C178F" w:rsidRPr="001D463F" w:rsidRDefault="005C178F" w:rsidP="001D463F">
            <w:pPr>
              <w:widowControl w:val="0"/>
              <w:pBdr>
                <w:top w:val="nil"/>
                <w:left w:val="nil"/>
                <w:bottom w:val="nil"/>
                <w:right w:val="nil"/>
                <w:between w:val="nil"/>
              </w:pBdr>
              <w:spacing w:after="0" w:line="240" w:lineRule="auto"/>
              <w:ind w:right="253"/>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WOA and genetic operators Performance</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Binary and Multi-class classification</w:t>
            </w:r>
          </w:p>
          <w:p w:rsidR="005C178F" w:rsidRPr="001D463F" w:rsidRDefault="005C178F" w:rsidP="001D463F">
            <w:pPr>
              <w:spacing w:after="0" w:line="240" w:lineRule="auto"/>
              <w:rPr>
                <w:rFonts w:ascii="Times New Roman" w:eastAsia="Linux Libertine O" w:hAnsi="Times New Roman"/>
                <w:sz w:val="16"/>
                <w:szCs w:val="16"/>
              </w:rPr>
            </w:pPr>
          </w:p>
        </w:tc>
      </w:tr>
      <w:tr w:rsidR="005C178F" w:rsidRPr="001D463F" w:rsidTr="001B1526">
        <w:trPr>
          <w:trHeight w:val="605"/>
        </w:trPr>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widowControl w:val="0"/>
              <w:pBdr>
                <w:top w:val="nil"/>
                <w:left w:val="nil"/>
                <w:bottom w:val="nil"/>
                <w:right w:val="nil"/>
                <w:between w:val="nil"/>
              </w:pBdr>
              <w:spacing w:after="0" w:line="240" w:lineRule="auto"/>
              <w:ind w:right="253"/>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Friedman statistical test &amp; Ranking methods</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BD-PSO-V Botnet Threat</w:t>
            </w:r>
          </w:p>
        </w:tc>
      </w:tr>
      <w:tr w:rsidR="005C178F" w:rsidRPr="001D463F" w:rsidTr="001B1526">
        <w:tc>
          <w:tcPr>
            <w:tcW w:w="1318"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Ant Colony Optimization [</w:t>
            </w:r>
            <w:r w:rsidR="000166B7">
              <w:rPr>
                <w:rFonts w:ascii="Times New Roman" w:eastAsia="Linux Libertine O" w:hAnsi="Times New Roman"/>
                <w:sz w:val="16"/>
                <w:szCs w:val="16"/>
              </w:rPr>
              <w:t>17</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3-opt local search</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Multi-scale local binary pattern and</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Low and small budget function</w:t>
            </w:r>
          </w:p>
        </w:tc>
      </w:tr>
      <w:tr w:rsidR="005C178F" w:rsidRPr="001D463F" w:rsidTr="001B1526">
        <w:tc>
          <w:tcPr>
            <w:tcW w:w="1318"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Fuzzy Logic [</w:t>
            </w:r>
            <w:r w:rsidR="000166B7">
              <w:rPr>
                <w:rFonts w:ascii="Times New Roman" w:eastAsia="Linux Libertine O" w:hAnsi="Times New Roman"/>
                <w:sz w:val="16"/>
                <w:szCs w:val="16"/>
              </w:rPr>
              <w:t>19</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Allen’s intervals algebra operators</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Redundant data removal</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Reinforcement Learning</w:t>
            </w: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Deep Q-Learning  with Deep Autoencoder</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Detection Rate, False Positive Rate</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Reinforcement learning-based malicious nodes</w:t>
            </w:r>
          </w:p>
        </w:tc>
        <w:tc>
          <w:tcPr>
            <w:tcW w:w="1842" w:type="dxa"/>
          </w:tcPr>
          <w:tbl>
            <w:tblPr>
              <w:tblW w:w="12000" w:type="dxa"/>
              <w:tblCellSpacing w:w="0" w:type="dxa"/>
              <w:tblLayout w:type="fixed"/>
              <w:tblCellMar>
                <w:left w:w="0" w:type="dxa"/>
                <w:right w:w="0" w:type="dxa"/>
              </w:tblCellMar>
              <w:tblLook w:val="04A0" w:firstRow="1" w:lastRow="0" w:firstColumn="1" w:lastColumn="0" w:noHBand="0" w:noVBand="1"/>
            </w:tblPr>
            <w:tblGrid>
              <w:gridCol w:w="12000"/>
            </w:tblGrid>
            <w:tr w:rsidR="005C178F" w:rsidRPr="001D463F" w:rsidTr="00A30D68">
              <w:trPr>
                <w:tblCellSpacing w:w="0" w:type="dxa"/>
              </w:trPr>
              <w:tc>
                <w:tcPr>
                  <w:tcW w:w="12000" w:type="dxa"/>
                  <w:hideMark/>
                </w:tcPr>
                <w:p w:rsidR="005C178F" w:rsidRPr="001D463F" w:rsidRDefault="005C178F" w:rsidP="001D463F">
                  <w:pPr>
                    <w:spacing w:after="0" w:line="240" w:lineRule="auto"/>
                    <w:rPr>
                      <w:rFonts w:ascii="Times New Roman" w:eastAsia="Times New Roman" w:hAnsi="Times New Roman"/>
                      <w:color w:val="000000" w:themeColor="text1"/>
                      <w:sz w:val="16"/>
                      <w:szCs w:val="16"/>
                    </w:rPr>
                  </w:pPr>
                  <w:bookmarkStart w:id="1" w:name="page_top"/>
                </w:p>
              </w:tc>
            </w:tr>
          </w:tbl>
          <w:bookmarkEnd w:id="1"/>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Times New Roman" w:hAnsi="Times New Roman"/>
                <w:color w:val="000000" w:themeColor="text1"/>
                <w:sz w:val="16"/>
                <w:szCs w:val="16"/>
              </w:rPr>
              <w:t>Accuracy and False Detection Rate</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Reputation Opportunistic Routing based on Q-learning (RORQ)</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Packet loss,</w:t>
            </w:r>
          </w:p>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Average end-to-end delay, Energy efficiency</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Q-learning in Ad-hoc</w:t>
            </w:r>
          </w:p>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On-demand Distance Vector Protocol (AODV)</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Accuracy and Packet Drop Ratio</w:t>
            </w:r>
          </w:p>
        </w:tc>
      </w:tr>
    </w:tbl>
    <w:p w:rsidR="005C178F" w:rsidRPr="005C178F" w:rsidRDefault="005C178F" w:rsidP="005C178F">
      <w:pPr>
        <w:spacing w:after="0" w:line="240" w:lineRule="atLeast"/>
        <w:jc w:val="both"/>
        <w:rPr>
          <w:rFonts w:ascii="Times New Roman" w:eastAsia="Linux Libertine O" w:hAnsi="Times New Roman"/>
          <w:color w:val="000000" w:themeColor="text1"/>
          <w:sz w:val="18"/>
          <w:szCs w:val="18"/>
        </w:rPr>
      </w:pPr>
    </w:p>
    <w:p w:rsidR="005C178F" w:rsidRDefault="005C178F" w:rsidP="001B1526">
      <w:pPr>
        <w:spacing w:after="0" w:line="240" w:lineRule="atLeast"/>
        <w:jc w:val="center"/>
        <w:rPr>
          <w:rFonts w:ascii="Times New Roman" w:eastAsia="Linux Libertine O" w:hAnsi="Times New Roman"/>
          <w:b/>
          <w:sz w:val="18"/>
          <w:szCs w:val="18"/>
        </w:rPr>
      </w:pPr>
      <w:r w:rsidRPr="005C178F">
        <w:rPr>
          <w:rFonts w:ascii="Times New Roman" w:eastAsia="Linux Libertine O" w:hAnsi="Times New Roman"/>
          <w:b/>
          <w:sz w:val="18"/>
          <w:szCs w:val="18"/>
        </w:rPr>
        <w:lastRenderedPageBreak/>
        <w:t>Table 7: Important Dataset for IDS</w:t>
      </w:r>
    </w:p>
    <w:tbl>
      <w:tblPr>
        <w:tblStyle w:val="PlainTable2"/>
        <w:tblW w:w="6991" w:type="dxa"/>
        <w:tblBorders>
          <w:top w:val="none" w:sz="0" w:space="0" w:color="auto"/>
          <w:bottom w:val="none" w:sz="0" w:space="0" w:color="auto"/>
        </w:tblBorders>
        <w:tblLayout w:type="fixed"/>
        <w:tblLook w:val="04A0" w:firstRow="1" w:lastRow="0" w:firstColumn="1" w:lastColumn="0" w:noHBand="0" w:noVBand="1"/>
      </w:tblPr>
      <w:tblGrid>
        <w:gridCol w:w="1242"/>
        <w:gridCol w:w="236"/>
        <w:gridCol w:w="5513"/>
      </w:tblGrid>
      <w:tr w:rsidR="001B1526" w:rsidRPr="001B1526" w:rsidTr="00586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bottom w:val="single" w:sz="4"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Dataset ID</w:t>
            </w:r>
          </w:p>
        </w:tc>
        <w:tc>
          <w:tcPr>
            <w:tcW w:w="236" w:type="dxa"/>
            <w:tcBorders>
              <w:bottom w:val="single" w:sz="4" w:space="0" w:color="auto"/>
            </w:tcBorders>
          </w:tcPr>
          <w:p w:rsidR="001B1526" w:rsidRPr="00586A57" w:rsidRDefault="001B1526" w:rsidP="00586A5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bottom w:val="single" w:sz="4" w:space="0" w:color="auto"/>
            </w:tcBorders>
            <w:hideMark/>
          </w:tcPr>
          <w:p w:rsidR="001B1526" w:rsidRPr="001B1526" w:rsidRDefault="001B1526" w:rsidP="00586A5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Description</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UNSW-NB15</w:t>
            </w:r>
          </w:p>
        </w:tc>
        <w:tc>
          <w:tcPr>
            <w:tcW w:w="236" w:type="dxa"/>
            <w:tcBorders>
              <w:top w:val="single" w:sz="4"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single" w:sz="4"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Network traffic dataset for intrusion detection, focusing on network-based attacks.</w:t>
            </w:r>
          </w:p>
        </w:tc>
      </w:tr>
      <w:tr w:rsidR="001B1526" w:rsidRPr="001B1526" w:rsidTr="00586A57">
        <w:tc>
          <w:tcPr>
            <w:cnfStyle w:val="001000000000" w:firstRow="0" w:lastRow="0" w:firstColumn="1" w:lastColumn="0" w:oddVBand="0" w:evenVBand="0" w:oddHBand="0" w:evenHBand="0" w:firstRowFirstColumn="0" w:firstRowLastColumn="0" w:lastRowFirstColumn="0" w:lastRowLastColumn="0"/>
            <w:tcW w:w="1242" w:type="dxa"/>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AWID</w:t>
            </w:r>
          </w:p>
        </w:tc>
        <w:tc>
          <w:tcPr>
            <w:tcW w:w="236" w:type="dxa"/>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Ambient Wi-Fi and Bluetooth device dataset for activity recognition and localization research.</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CICIDS2017</w:t>
            </w:r>
          </w:p>
        </w:tc>
        <w:tc>
          <w:tcPr>
            <w:tcW w:w="236" w:type="dxa"/>
            <w:tcBorders>
              <w:top w:val="none" w:sz="0"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none" w:sz="0"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Intrusion detection evaluation dataset from the Canadian Institute for Cybersecurity, 2017 edition.</w:t>
            </w:r>
          </w:p>
        </w:tc>
      </w:tr>
      <w:tr w:rsidR="001B1526" w:rsidRPr="001B1526" w:rsidTr="00586A57">
        <w:tc>
          <w:tcPr>
            <w:cnfStyle w:val="001000000000" w:firstRow="0" w:lastRow="0" w:firstColumn="1" w:lastColumn="0" w:oddVBand="0" w:evenVBand="0" w:oddHBand="0" w:evenHBand="0" w:firstRowFirstColumn="0" w:firstRowLastColumn="0" w:lastRowFirstColumn="0" w:lastRowLastColumn="0"/>
            <w:tcW w:w="1242" w:type="dxa"/>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ADFA-LD</w:t>
            </w:r>
          </w:p>
        </w:tc>
        <w:tc>
          <w:tcPr>
            <w:tcW w:w="236" w:type="dxa"/>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Australian Defence Force Academy Labeled Dataset, used for intrusion detection and network security research.</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KDD</w:t>
            </w:r>
          </w:p>
        </w:tc>
        <w:tc>
          <w:tcPr>
            <w:tcW w:w="236" w:type="dxa"/>
            <w:tcBorders>
              <w:top w:val="none" w:sz="0"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none" w:sz="0"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Knowledge Discovery in Databases (KDD) Cup 1999 dataset, widely used for network intrusion detection research.</w:t>
            </w:r>
          </w:p>
        </w:tc>
      </w:tr>
      <w:tr w:rsidR="001B1526" w:rsidRPr="00586A57" w:rsidTr="00586A57">
        <w:tc>
          <w:tcPr>
            <w:cnfStyle w:val="001000000000" w:firstRow="0" w:lastRow="0" w:firstColumn="1" w:lastColumn="0" w:oddVBand="0" w:evenVBand="0" w:oddHBand="0" w:evenHBand="0" w:firstRowFirstColumn="0" w:firstRowLastColumn="0" w:lastRowFirstColumn="0" w:lastRowLastColumn="0"/>
            <w:tcW w:w="1242" w:type="dxa"/>
            <w:tcBorders>
              <w:bottom w:val="single" w:sz="4"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NSL-KDD</w:t>
            </w:r>
          </w:p>
        </w:tc>
        <w:tc>
          <w:tcPr>
            <w:tcW w:w="236" w:type="dxa"/>
            <w:tcBorders>
              <w:bottom w:val="single" w:sz="4" w:space="0" w:color="auto"/>
            </w:tcBorders>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bottom w:val="single" w:sz="4" w:space="0" w:color="auto"/>
            </w:tcBorders>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 xml:space="preserve">Network Security Lab Knowledge Discovery in Databases (NSL-KDD) </w:t>
            </w:r>
          </w:p>
        </w:tc>
      </w:tr>
    </w:tbl>
    <w:p w:rsidR="005C178F" w:rsidRPr="00586A57" w:rsidRDefault="005C178F" w:rsidP="00586A57">
      <w:pPr>
        <w:spacing w:after="0" w:line="240" w:lineRule="auto"/>
        <w:rPr>
          <w:rFonts w:ascii="Times New Roman" w:eastAsia="Linux Libertine O" w:hAnsi="Times New Roman"/>
          <w:color w:val="000000" w:themeColor="text1"/>
          <w:sz w:val="16"/>
          <w:szCs w:val="16"/>
        </w:rPr>
      </w:pPr>
    </w:p>
    <w:p w:rsidR="005C178F" w:rsidRPr="00DF1ACA" w:rsidRDefault="00BB2A1D" w:rsidP="005C178F">
      <w:pPr>
        <w:spacing w:after="0" w:line="240" w:lineRule="atLeast"/>
        <w:ind w:left="360" w:hanging="360"/>
        <w:jc w:val="both"/>
        <w:rPr>
          <w:rFonts w:ascii="Times New Roman" w:eastAsia="Linux Libertine O" w:hAnsi="Times New Roman"/>
          <w:b/>
          <w:sz w:val="20"/>
          <w:szCs w:val="20"/>
        </w:rPr>
      </w:pPr>
      <w:r>
        <w:rPr>
          <w:rFonts w:ascii="Times New Roman" w:eastAsia="Linux Libertine O" w:hAnsi="Times New Roman"/>
          <w:b/>
          <w:sz w:val="20"/>
          <w:szCs w:val="20"/>
        </w:rPr>
        <w:t>4</w:t>
      </w:r>
      <w:r w:rsidR="005C178F" w:rsidRPr="00DF1ACA">
        <w:rPr>
          <w:rFonts w:ascii="Times New Roman" w:eastAsia="Linux Libertine O" w:hAnsi="Times New Roman"/>
          <w:b/>
          <w:sz w:val="20"/>
          <w:szCs w:val="20"/>
        </w:rPr>
        <w:t xml:space="preserve"> </w:t>
      </w:r>
      <w:r w:rsidR="00DF1ACA" w:rsidRPr="00DF1ACA">
        <w:rPr>
          <w:rFonts w:ascii="Times New Roman" w:eastAsia="Linux Libertine O" w:hAnsi="Times New Roman"/>
          <w:b/>
          <w:sz w:val="20"/>
          <w:szCs w:val="20"/>
        </w:rPr>
        <w:t>Conclusions</w:t>
      </w:r>
    </w:p>
    <w:p w:rsidR="005C178F" w:rsidRPr="005C178F" w:rsidRDefault="005C178F" w:rsidP="005C178F">
      <w:pPr>
        <w:spacing w:after="0" w:line="240" w:lineRule="atLeast"/>
        <w:jc w:val="both"/>
        <w:rPr>
          <w:rFonts w:ascii="Times New Roman" w:eastAsia="Linux Libertine O" w:hAnsi="Times New Roman"/>
          <w:sz w:val="18"/>
          <w:szCs w:val="18"/>
        </w:rPr>
      </w:pPr>
    </w:p>
    <w:p w:rsidR="005C178F" w:rsidRPr="005C178F" w:rsidRDefault="005C178F" w:rsidP="005C178F">
      <w:pPr>
        <w:spacing w:after="0" w:line="240" w:lineRule="atLeast"/>
        <w:jc w:val="both"/>
        <w:rPr>
          <w:rFonts w:ascii="Times New Roman" w:eastAsia="Linux Libertine O" w:hAnsi="Times New Roman"/>
          <w:sz w:val="18"/>
          <w:szCs w:val="18"/>
        </w:rPr>
      </w:pPr>
      <w:r w:rsidRPr="005C178F">
        <w:rPr>
          <w:rFonts w:ascii="Times New Roman" w:eastAsia="Linux Libertine O" w:hAnsi="Times New Roman"/>
          <w:sz w:val="18"/>
          <w:szCs w:val="18"/>
        </w:rPr>
        <w:t>The paper presents a survey on the features of Mobile Ad-hoc Networks and their challenges. Various types of attacks, such as active attacks, passive attacks, wormhole, and black hole attacks, occur in different scenarios within ad-hoc networks. The Intrusion Detection System (IDS) is elaborated, including its working modules, challenges faced, requirements, and its role in ad-hoc network security. Detection techniques, datasets used, associated schemes, tools, merits, and demerits which are supported by figures and tables are present in this survey. The interactive architecture and key information of IDS types have been explained based on the detection mechanisms provided by the taxonomy of IDS. Classification of IDS includes Signature-based, anomaly-based, and Hybrid techniques. IDS detection methodologies containing various schemes are summarized. Many issues in previous works related to IDS are pointed out and elaborated. Strong points and limitations are clearly stated for the work of each reference. Clear comparisons are given through detailed tables.</w:t>
      </w:r>
    </w:p>
    <w:p w:rsidR="005C178F" w:rsidRPr="005C178F" w:rsidRDefault="005C178F" w:rsidP="005C178F">
      <w:pPr>
        <w:spacing w:after="0" w:line="240" w:lineRule="atLeast"/>
        <w:jc w:val="both"/>
        <w:rPr>
          <w:rFonts w:ascii="Times New Roman" w:eastAsia="Linux Libertine O" w:hAnsi="Times New Roman"/>
          <w:sz w:val="18"/>
          <w:szCs w:val="18"/>
        </w:rPr>
      </w:pPr>
      <w:r w:rsidRPr="005C178F">
        <w:rPr>
          <w:rFonts w:ascii="Times New Roman" w:eastAsia="Linux Libertine O" w:hAnsi="Times New Roman"/>
          <w:sz w:val="18"/>
          <w:szCs w:val="18"/>
        </w:rPr>
        <w:t>In the future, it would be a great idea to increase the range of different attacks in a single attempt and consider privacy issues when installing the system in a mobile ad-hoc network. Dealing with a multi-level or hybrid approach poses a high computational cost for attaining results. Future research aims to adopt mechanisms that achieve cost-effectiveness. Shortening the expected time for feature training and testing is crucial. Reducing false alarms plays a significant role in IDS since these issues degrade overall performance. Existing intrusion detection systems lack sufficient accuracy in real-time threat detection. Thus, new research focuses on real-time IDS to identify attacks promptly.</w:t>
      </w:r>
    </w:p>
    <w:p w:rsidR="005C178F" w:rsidRPr="005C178F" w:rsidRDefault="005C178F" w:rsidP="005C178F">
      <w:pPr>
        <w:spacing w:after="0" w:line="240" w:lineRule="atLeast"/>
        <w:ind w:firstLine="720"/>
        <w:jc w:val="both"/>
        <w:rPr>
          <w:rFonts w:ascii="Times New Roman" w:eastAsia="Linux Libertine O" w:hAnsi="Times New Roman"/>
          <w:sz w:val="18"/>
          <w:szCs w:val="18"/>
        </w:rPr>
      </w:pPr>
    </w:p>
    <w:p w:rsidR="00E502A6" w:rsidRDefault="00E502A6" w:rsidP="007332CA">
      <w:pPr>
        <w:spacing w:after="0" w:line="240" w:lineRule="atLeast"/>
        <w:jc w:val="both"/>
        <w:rPr>
          <w:rFonts w:ascii="Times New Roman" w:eastAsia="Linux Libertine O" w:hAnsi="Times New Roman"/>
          <w:b/>
          <w:sz w:val="20"/>
          <w:szCs w:val="20"/>
        </w:rPr>
      </w:pPr>
    </w:p>
    <w:p w:rsidR="00C315AC" w:rsidRPr="007332CA" w:rsidRDefault="007332CA" w:rsidP="007332CA">
      <w:pPr>
        <w:spacing w:after="0" w:line="240" w:lineRule="atLeast"/>
        <w:jc w:val="both"/>
        <w:rPr>
          <w:rFonts w:ascii="Times New Roman" w:eastAsia="Linux Libertine O" w:hAnsi="Times New Roman"/>
          <w:b/>
          <w:sz w:val="20"/>
          <w:szCs w:val="20"/>
        </w:rPr>
      </w:pPr>
      <w:r w:rsidRPr="007332CA">
        <w:rPr>
          <w:rFonts w:ascii="Times New Roman" w:eastAsia="Linux Libertine O" w:hAnsi="Times New Roman"/>
          <w:b/>
          <w:sz w:val="20"/>
          <w:szCs w:val="20"/>
        </w:rPr>
        <w:t>References</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Bangnan, X., Hischke, S., Walke, B.: The Role of Ad Hoc Networking in Future Wireless Communications. In Proceedings of International Conference on Communication Technology, Vol. 2, 1353–1358 (2003).</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Yan, K., Tan, J., Fu, X.: Improving Energy Efficiency of Mobile Devices by Characterizing and Exploring User Behaviors. J. Syst. Archit. 98, 126–134 (2019).</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Mabu, S., Chen, C., Lu, N., Shimada, K., Hirasawa, K.: An Intrusion-Detection Model Based on Fuzzy Class Association-Rule Mining using Genetic Network Programming. IEEE Trans. Syst. Man Cybern. C Appl. Rev. 41(1), 130–139 (2010).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lastRenderedPageBreak/>
        <w:t>Tao, P., Sun, Z., Sun, Z.: An Improved Intrusion Detection Algorithm Based on GA and SVM. IEEE Access 6, 13624–13631 (2018).</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Elhefnawy, R., Abounaser, H., Badr, A.: A Hybrid Nested Genetic-Fuzzy Algorithm Framework for Intrusion Detection and Attacks. IEEE Access 8, 98218–98233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Nguyen, M.T., Kim, K.: Genetic Convolutional Neural Network for Intrusion Detection Systems. Future Gener. Comput. Syst. 113, 418–427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Kasongo, S.M., Sun, Y.: A Deep Learning Method with Wrapper Based Feature Extraction for Wireless Intrusion Detection System. Comput. Secur. 92, 1–15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Hassan, M.M., Gumaei, A., Alsanad, A., Alrubaian, M., Fortino, G.: A Hybrid Deep Learning Model for Efficient Intrusion Detection in Big Data Environment. Inf. Sci. 513, 386–396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Elmasry, W., Akbulut, A., Zaim, A.H.: Evolving Deep Learning Architectures for Network Intrusion Detection using A Double PSO Metaheuristic. Comput. Netw. 168, 1–21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Aldweesh, A., Derhab, A., Emam, A.Z.: Deep Learning Approaches for Anomaly-Based Intrusion Detection Systems: A Survey, Taxonomy, and Open Issues. Knowl.-Based Syst. 189,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Wu, Z., Wang, J., Hu, L., Zhang, Z., Wu, H.: A Network Intrusion Detection Method Based on Semantic Re-Encoding and Deep Learning. J. Netw. Comput. Appl. 164, 1–12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Gamage, S., Samarabandu, J.: Deep Learning Methods in Network Intrusion Detection: A Survey And An Objective Comparison. J. Netw. Comput. Appl. 169, 1–21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Ferrag, M.A., Maglaras, L., Moschoyiannis, S., Janicke, H.: Deep Learning for Cyber Security Intrusion Detection: Approaches, Datasets, and Comparative Study. J. Inf. Secur. Appl. 50, 1–19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Asadi, M., Ali, M., Jamali, J., Parsa, S., Majidnezhad, V.: Detecting Botnet by using Particle Swarm Optimization Algorithm based on Voting System. Future Gener. Comput. Syst. 107, 95–111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Alazzam, H., Sharieh, A., Sabri, K.: A Feature Selection Algorithm for Intrusion Detection System based on Pigeon Inspired Optimizer. Expert Syst. Appl. 148, 1–14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Nguyen, B.H., Xue, B., Zhang, M.: A Survey on Swarm Intelligence Approaches to Feature Selection in Data Mining. Swarm Evol. Comput. 54, 1–16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Tuani, A.F., Keedwell, E., Collett, M.: Heterogeneous Adaptive Ant Colony Optimization with 3-Opt Local Search for the Travelling Salesman Problem. Appl. Soft Comput. 97, 1–14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Aberni, Y., Boubchir, L., Daachi, B.: Palm Vein Recognition based on Competitive Coding Scheme using Multi-Scale Local Binary Pattern with Ant Colony Optimization. Pattern Recognit. Lett. 136, 101–110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 xml:space="preserve">Selvakumar, K., Karuppiah, M., SaiRamesh, L., Islam, H.S.K., Hassan, M.M., Fortino, G., Choo, K.K.R.: Intelligent Temporal Classification and Fuzzy Rough </w:t>
      </w:r>
      <w:r w:rsidRPr="00A92915">
        <w:rPr>
          <w:rFonts w:ascii="Times New Roman" w:eastAsia="Linux Libertine O" w:hAnsi="Times New Roman"/>
          <w:sz w:val="18"/>
          <w:szCs w:val="18"/>
        </w:rPr>
        <w:lastRenderedPageBreak/>
        <w:t>Set-Based Feature Selection Algorithm for Intrusion Detection System in WSNs. Inf. Sci. 497, 77–90 (2019).</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Upasani, N., Oma, H.: A Modified Neuro-Fuzzy Classifier and its Parallel Implementation on Modern GPUs for Real Time Intrusion Detection. Appl. Soft Comput. 82, 1–16 (2019).</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Manimurugan, A.-Q.M., Mohmmed, M., Narmatha, C., Varatharajan, R.: Intrusion Detection in Networks using Crow Search Optimization Algorithm with Adaptive Neuro-Fuzzy Inference Systems. Microprocess. Microsyst. 79, 1–7 (2020).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Karthigha, M., &amp; Latha, L.: Clustered Ensemble Feature Selection with M-GRU Classification for Efficient Intrusion Detection System of Industrial Systems. J. Ind. Syst. 9109–9127 (2023).</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Mohammed, N., Otrok, H., Wang, L., Debbabi, M., Bhattacharya, P.: Mechanism Design-Based Secure Leader Election Model for Intrusion Detection in MANET. IEEE Trans. Dependable Secur. Comput. 8(1), 89–103 (2011).</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Gholizadeh, S., Salajegheh, E., Torkzadeh, P.: Structural optimization with frequency constraints by genetic algorithm using wavelet radial basis function neural network. J. Sound Vib. 312(1-2), 316–331 (2008).</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Kathirvel, A., Srinivasan, R.: A System of Umpires for Security of Wireless Mobile Ad Hoc Network. Int. Arab J. e-Technol. 1(4), (2010).</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Roy, D.B., Chaki, R., Chaki, N.: BHIDS: a new, cluster based algorithm for black hole IDS. Secur. Commun. Netw. 3, 278–288.</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Alheeti, K.M., Gruebler, A., McDonald-Maier, K.: Intelligent Intrusion Detection of Grey Hole and Rushing Attacks in Self-Driving Vehicular Networks. Comput. 5(16), (2016).</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Moudni, H., Er-rouidi, M., Mouncif, H., El Hadadi, B.: Black Hole attack Detection using Fuzzy based Intrusion Detection Systems in MANET. Procedia Comput. Sci. 151, 1176–1181 (2019).</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Younas, S., Rehman, F., Maqsood, T., Mustafa, S., Akhunzada, A., Gani, A.: Collaborative Detection of Black Hole and Gray Hole Attacks for Secure Data Communication in VANETs. Appl. Sci. 12(12448), (2022).</w:t>
      </w:r>
    </w:p>
    <w:p w:rsidR="00A92915"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Gao, B., Maekawa, T., Amagata, D., Hara, T.: Detecting reinforcement learning-based Grey hole attack in Mobile wireless sensor networks. IEICE Trans. Commun. 103(5), 504–516 (2020).</w:t>
      </w:r>
    </w:p>
    <w:p w:rsidR="007332CA" w:rsidRPr="00A92915" w:rsidRDefault="00A92915" w:rsidP="00A92915">
      <w:pPr>
        <w:pStyle w:val="ListParagraph"/>
        <w:numPr>
          <w:ilvl w:val="0"/>
          <w:numId w:val="41"/>
        </w:numPr>
        <w:spacing w:after="0" w:line="240" w:lineRule="atLeast"/>
        <w:jc w:val="both"/>
        <w:rPr>
          <w:rFonts w:ascii="Times New Roman" w:eastAsia="Linux Libertine O" w:hAnsi="Times New Roman"/>
          <w:sz w:val="18"/>
          <w:szCs w:val="18"/>
        </w:rPr>
      </w:pPr>
      <w:r w:rsidRPr="00A92915">
        <w:rPr>
          <w:rFonts w:ascii="Times New Roman" w:eastAsia="Linux Libertine O" w:hAnsi="Times New Roman"/>
          <w:sz w:val="18"/>
          <w:szCs w:val="18"/>
        </w:rPr>
        <w:t>Ryu, J., Kim, S.: Reputation-based opportunistic routing protocol using q-learning for MANET attacked by malicious nodes. IEEE Access (2023).</w:t>
      </w:r>
    </w:p>
    <w:sectPr w:rsidR="007332CA" w:rsidRPr="00A92915">
      <w:headerReference w:type="even" r:id="rId11"/>
      <w:headerReference w:type="default" r:id="rId12"/>
      <w:type w:val="oddPage"/>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7F1E" w:rsidRDefault="00747F1E">
      <w:r>
        <w:separator/>
      </w:r>
    </w:p>
  </w:endnote>
  <w:endnote w:type="continuationSeparator" w:id="0">
    <w:p w:rsidR="00747F1E" w:rsidRDefault="00747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20603050405020304"/>
    <w:charset w:val="00"/>
    <w:family w:val="roman"/>
    <w:pitch w:val="variable"/>
    <w:sig w:usb0="E0002EFF" w:usb1="C000785B" w:usb2="00000009" w:usb3="00000000" w:csb0="000001FF" w:csb1="00000000"/>
    <w:embedRegular r:id="rId1" w:fontKey="{9683F22C-B6BB-4928-B836-9F19BDA11D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nux Libertine O">
    <w:altName w:val="Cambria"/>
    <w:charset w:val="00"/>
    <w:family w:val="auto"/>
    <w:pitch w:val="default"/>
  </w:font>
  <w:font w:name="Calibri">
    <w:panose1 w:val="020F0502020204030204"/>
    <w:charset w:val="00"/>
    <w:family w:val="swiss"/>
    <w:pitch w:val="variable"/>
    <w:sig w:usb0="E0002EFF" w:usb1="C000247B" w:usb2="00000009" w:usb3="00000000" w:csb0="000001FF" w:csb1="00000000"/>
    <w:embedRegular r:id="rId2" w:fontKey="{32749903-60F2-4ECB-AF79-B419A45E0C98}"/>
    <w:embedBold r:id="rId3" w:fontKey="{D453A391-D27F-4A77-9FE4-05C5164C1F60}"/>
    <w:embedItalic r:id="rId4" w:fontKey="{13FF3760-4ED9-4355-8B4A-2F6336F76A27}"/>
    <w:embedBoldItalic r:id="rId5" w:fontKey="{86BA8EDC-FF0A-4538-A969-C92ED4AB6031}"/>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37E43027-46E8-4E92-8A1E-11190D72F0C0}"/>
  </w:font>
  <w:font w:name="Linux Biolinum 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5570A6F8-4689-456D-8F89-CB24135B2CF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7F1E" w:rsidRDefault="00747F1E">
      <w:pPr>
        <w:pStyle w:val="p1a"/>
      </w:pPr>
      <w:r>
        <w:separator/>
      </w:r>
    </w:p>
  </w:footnote>
  <w:footnote w:type="continuationSeparator" w:id="0">
    <w:p w:rsidR="00747F1E" w:rsidRDefault="00747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68" w:rsidRDefault="00A30D68">
    <w:pPr>
      <w:pStyle w:val="Runninghead-left"/>
    </w:pPr>
    <w:r>
      <w:fldChar w:fldCharType="begin"/>
    </w:r>
    <w:r>
      <w:instrText xml:space="preserve"> PAGE  \* MERGEFORMAT </w:instrText>
    </w:r>
    <w:r>
      <w:fldChar w:fldCharType="separate"/>
    </w:r>
    <w:r>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68" w:rsidRDefault="00A30D68">
    <w:pPr>
      <w:pStyle w:val="Runninghead-right"/>
    </w:pPr>
    <w:r>
      <w:fldChar w:fldCharType="begin"/>
    </w:r>
    <w:r>
      <w:instrText xml:space="preserve"> PAGE  \* MERGEFORMAT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7915218"/>
    <w:multiLevelType w:val="hybridMultilevel"/>
    <w:tmpl w:val="55A4F6E2"/>
    <w:lvl w:ilvl="0" w:tplc="F356EE3A">
      <w:start w:val="1"/>
      <w:numFmt w:val="decimal"/>
      <w:lvlText w:val="%1."/>
      <w:lvlJc w:val="left"/>
      <w:pPr>
        <w:ind w:left="720" w:hanging="360"/>
      </w:pPr>
      <w:rPr>
        <w:rFonts w:hint="default"/>
        <w:b w:val="0"/>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BD3DEF"/>
    <w:multiLevelType w:val="hybridMultilevel"/>
    <w:tmpl w:val="6D526300"/>
    <w:lvl w:ilvl="0" w:tplc="38A2FDA6">
      <w:numFmt w:val="bullet"/>
      <w:lvlText w:val="•"/>
      <w:lvlJc w:val="left"/>
      <w:pPr>
        <w:ind w:left="359" w:hanging="360"/>
      </w:pPr>
      <w:rPr>
        <w:rFonts w:ascii="Times New Roman" w:hAnsi="Times New Roman" w:hint="default"/>
        <w:sz w:val="18"/>
      </w:rPr>
    </w:lvl>
    <w:lvl w:ilvl="1" w:tplc="041F0003" w:tentative="1">
      <w:start w:val="1"/>
      <w:numFmt w:val="bullet"/>
      <w:lvlText w:val="o"/>
      <w:lvlJc w:val="left"/>
      <w:pPr>
        <w:ind w:left="1079" w:hanging="360"/>
      </w:pPr>
      <w:rPr>
        <w:rFonts w:ascii="Courier New" w:hAnsi="Courier New" w:hint="default"/>
      </w:rPr>
    </w:lvl>
    <w:lvl w:ilvl="2" w:tplc="041F0005" w:tentative="1">
      <w:start w:val="1"/>
      <w:numFmt w:val="bullet"/>
      <w:lvlText w:val=""/>
      <w:lvlJc w:val="left"/>
      <w:pPr>
        <w:ind w:left="1799" w:hanging="360"/>
      </w:pPr>
      <w:rPr>
        <w:rFonts w:ascii="Wingdings" w:hAnsi="Wingdings" w:hint="default"/>
      </w:rPr>
    </w:lvl>
    <w:lvl w:ilvl="3" w:tplc="041F0001" w:tentative="1">
      <w:start w:val="1"/>
      <w:numFmt w:val="bullet"/>
      <w:lvlText w:val=""/>
      <w:lvlJc w:val="left"/>
      <w:pPr>
        <w:ind w:left="2519" w:hanging="360"/>
      </w:pPr>
      <w:rPr>
        <w:rFonts w:ascii="Symbol" w:hAnsi="Symbol" w:hint="default"/>
      </w:rPr>
    </w:lvl>
    <w:lvl w:ilvl="4" w:tplc="041F0003" w:tentative="1">
      <w:start w:val="1"/>
      <w:numFmt w:val="bullet"/>
      <w:lvlText w:val="o"/>
      <w:lvlJc w:val="left"/>
      <w:pPr>
        <w:ind w:left="3239" w:hanging="360"/>
      </w:pPr>
      <w:rPr>
        <w:rFonts w:ascii="Courier New" w:hAnsi="Courier New" w:hint="default"/>
      </w:rPr>
    </w:lvl>
    <w:lvl w:ilvl="5" w:tplc="041F0005" w:tentative="1">
      <w:start w:val="1"/>
      <w:numFmt w:val="bullet"/>
      <w:lvlText w:val=""/>
      <w:lvlJc w:val="left"/>
      <w:pPr>
        <w:ind w:left="3959" w:hanging="360"/>
      </w:pPr>
      <w:rPr>
        <w:rFonts w:ascii="Wingdings" w:hAnsi="Wingdings" w:hint="default"/>
      </w:rPr>
    </w:lvl>
    <w:lvl w:ilvl="6" w:tplc="041F0001" w:tentative="1">
      <w:start w:val="1"/>
      <w:numFmt w:val="bullet"/>
      <w:lvlText w:val=""/>
      <w:lvlJc w:val="left"/>
      <w:pPr>
        <w:ind w:left="4679" w:hanging="360"/>
      </w:pPr>
      <w:rPr>
        <w:rFonts w:ascii="Symbol" w:hAnsi="Symbol" w:hint="default"/>
      </w:rPr>
    </w:lvl>
    <w:lvl w:ilvl="7" w:tplc="041F0003" w:tentative="1">
      <w:start w:val="1"/>
      <w:numFmt w:val="bullet"/>
      <w:lvlText w:val="o"/>
      <w:lvlJc w:val="left"/>
      <w:pPr>
        <w:ind w:left="5399" w:hanging="360"/>
      </w:pPr>
      <w:rPr>
        <w:rFonts w:ascii="Courier New" w:hAnsi="Courier New" w:hint="default"/>
      </w:rPr>
    </w:lvl>
    <w:lvl w:ilvl="8" w:tplc="041F0005" w:tentative="1">
      <w:start w:val="1"/>
      <w:numFmt w:val="bullet"/>
      <w:lvlText w:val=""/>
      <w:lvlJc w:val="left"/>
      <w:pPr>
        <w:ind w:left="6119" w:hanging="360"/>
      </w:pPr>
      <w:rPr>
        <w:rFonts w:ascii="Wingdings" w:hAnsi="Wingdings" w:hint="default"/>
      </w:rPr>
    </w:lvl>
  </w:abstractNum>
  <w:abstractNum w:abstractNumId="6" w15:restartNumberingAfterBreak="0">
    <w:nsid w:val="257D676D"/>
    <w:multiLevelType w:val="hybridMultilevel"/>
    <w:tmpl w:val="300C81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8" w15:restartNumberingAfterBreak="0">
    <w:nsid w:val="2ABA5F19"/>
    <w:multiLevelType w:val="hybridMultilevel"/>
    <w:tmpl w:val="DE424A5A"/>
    <w:lvl w:ilvl="0" w:tplc="AB72C2F6">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C06B8"/>
    <w:multiLevelType w:val="hybridMultilevel"/>
    <w:tmpl w:val="01080ED8"/>
    <w:lvl w:ilvl="0" w:tplc="38A2FDA6">
      <w:numFmt w:val="bullet"/>
      <w:lvlText w:val="•"/>
      <w:lvlJc w:val="left"/>
      <w:pPr>
        <w:ind w:left="720" w:hanging="360"/>
      </w:pPr>
      <w:rPr>
        <w:rFonts w:ascii="Times New Roman" w:hAnsi="Times New Roman" w:hint="default"/>
        <w:sz w:val="18"/>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7753880"/>
    <w:multiLevelType w:val="multilevel"/>
    <w:tmpl w:val="991C363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7D7CEC"/>
    <w:multiLevelType w:val="hybridMultilevel"/>
    <w:tmpl w:val="656A05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DF01F4"/>
    <w:multiLevelType w:val="hybridMultilevel"/>
    <w:tmpl w:val="AA6C8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A51F48"/>
    <w:multiLevelType w:val="hybridMultilevel"/>
    <w:tmpl w:val="8120461A"/>
    <w:lvl w:ilvl="0" w:tplc="34E0DDF2">
      <w:start w:val="3"/>
      <w:numFmt w:val="decimal"/>
      <w:lvlText w:val="%1"/>
      <w:lvlJc w:val="left"/>
      <w:pPr>
        <w:ind w:left="720" w:hanging="360"/>
      </w:pPr>
      <w:rPr>
        <w:rFonts w:hint="default"/>
        <w:b/>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F86B33"/>
    <w:multiLevelType w:val="hybridMultilevel"/>
    <w:tmpl w:val="B4A229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C31173"/>
    <w:multiLevelType w:val="hybridMultilevel"/>
    <w:tmpl w:val="EFC89270"/>
    <w:lvl w:ilvl="0" w:tplc="34E0DDF2">
      <w:start w:val="3"/>
      <w:numFmt w:val="decimal"/>
      <w:lvlText w:val="%1"/>
      <w:lvlJc w:val="left"/>
      <w:pPr>
        <w:ind w:left="720" w:hanging="360"/>
      </w:pPr>
      <w:rPr>
        <w:rFonts w:hint="default"/>
        <w:b/>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DC7926"/>
    <w:multiLevelType w:val="multilevel"/>
    <w:tmpl w:val="EBF6E16E"/>
    <w:lvl w:ilvl="0">
      <w:start w:val="1"/>
      <w:numFmt w:val="decimal"/>
      <w:lvlText w:val="%1."/>
      <w:lvlJc w:val="left"/>
      <w:pPr>
        <w:ind w:left="720" w:hanging="360"/>
      </w:pPr>
      <w:rPr>
        <w:rFonts w:ascii="Linux Libertine O" w:eastAsia="Linux Libertine O" w:hAnsi="Linux Libertine O" w:cs="Linux Libertine O"/>
      </w:rPr>
    </w:lvl>
    <w:lvl w:ilvl="1">
      <w:start w:val="1"/>
      <w:numFmt w:val="decimal"/>
      <w:lvlText w:val="%1.%2"/>
      <w:lvlJc w:val="left"/>
      <w:pPr>
        <w:ind w:left="720" w:hanging="360"/>
      </w:pPr>
    </w:lvl>
    <w:lvl w:ilvl="2">
      <w:start w:val="1"/>
      <w:numFmt w:val="decimal"/>
      <w:lvlText w:val="%1.%2.%3"/>
      <w:lvlJc w:val="left"/>
      <w:pPr>
        <w:ind w:left="720" w:hanging="36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18" w15:restartNumberingAfterBreak="0">
    <w:nsid w:val="715C14C7"/>
    <w:multiLevelType w:val="multilevel"/>
    <w:tmpl w:val="9B885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0" w15:restartNumberingAfterBreak="0">
    <w:nsid w:val="768D4B00"/>
    <w:multiLevelType w:val="hybridMultilevel"/>
    <w:tmpl w:val="1812F116"/>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21" w15:restartNumberingAfterBreak="0">
    <w:nsid w:val="782E439B"/>
    <w:multiLevelType w:val="multilevel"/>
    <w:tmpl w:val="8BF8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AD2D50"/>
    <w:multiLevelType w:val="multilevel"/>
    <w:tmpl w:val="3978FC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abstractNumId w:val="19"/>
  </w:num>
  <w:num w:numId="4">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abstractNumId w:val="3"/>
  </w:num>
  <w:num w:numId="7">
    <w:abstractNumId w:val="23"/>
  </w:num>
  <w:num w:numId="8">
    <w:abstractNumId w:val="7"/>
  </w:num>
  <w:num w:numId="9">
    <w:abstractNumId w:val="3"/>
  </w:num>
  <w:num w:numId="10">
    <w:abstractNumId w:val="23"/>
  </w:num>
  <w:num w:numId="11">
    <w:abstractNumId w:val="13"/>
  </w:num>
  <w:num w:numId="12">
    <w:abstractNumId w:val="0"/>
  </w:num>
  <w:num w:numId="13">
    <w:abstractNumId w:val="13"/>
  </w:num>
  <w:num w:numId="14">
    <w:abstractNumId w:val="0"/>
  </w:num>
  <w:num w:numId="15">
    <w:abstractNumId w:val="0"/>
  </w:num>
  <w:num w:numId="16">
    <w:abstractNumId w:val="13"/>
  </w:num>
  <w:num w:numId="17">
    <w:abstractNumId w:val="0"/>
  </w:num>
  <w:num w:numId="18">
    <w:abstractNumId w:val="0"/>
  </w:num>
  <w:num w:numId="19">
    <w:abstractNumId w:val="23"/>
  </w:num>
  <w:num w:numId="20">
    <w:abstractNumId w:val="23"/>
  </w:num>
  <w:num w:numId="21">
    <w:abstractNumId w:val="23"/>
  </w:num>
  <w:num w:numId="22">
    <w:abstractNumId w:val="4"/>
  </w:num>
  <w:num w:numId="23">
    <w:abstractNumId w:val="4"/>
  </w:num>
  <w:num w:numId="24">
    <w:abstractNumId w:val="4"/>
  </w:num>
  <w:num w:numId="25">
    <w:abstractNumId w:val="4"/>
  </w:num>
  <w:num w:numId="26">
    <w:abstractNumId w:val="5"/>
  </w:num>
  <w:num w:numId="27">
    <w:abstractNumId w:val="9"/>
  </w:num>
  <w:num w:numId="28">
    <w:abstractNumId w:val="20"/>
  </w:num>
  <w:num w:numId="29">
    <w:abstractNumId w:val="8"/>
  </w:num>
  <w:num w:numId="30">
    <w:abstractNumId w:val="17"/>
  </w:num>
  <w:num w:numId="31">
    <w:abstractNumId w:val="16"/>
  </w:num>
  <w:num w:numId="32">
    <w:abstractNumId w:val="10"/>
  </w:num>
  <w:num w:numId="33">
    <w:abstractNumId w:val="22"/>
  </w:num>
  <w:num w:numId="34">
    <w:abstractNumId w:val="21"/>
  </w:num>
  <w:num w:numId="35">
    <w:abstractNumId w:val="18"/>
  </w:num>
  <w:num w:numId="36">
    <w:abstractNumId w:val="11"/>
  </w:num>
  <w:num w:numId="37">
    <w:abstractNumId w:val="14"/>
  </w:num>
  <w:num w:numId="38">
    <w:abstractNumId w:val="2"/>
  </w:num>
  <w:num w:numId="39">
    <w:abstractNumId w:val="15"/>
  </w:num>
  <w:num w:numId="40">
    <w:abstractNumId w:val="6"/>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21"/>
    <w:rsid w:val="000054F2"/>
    <w:rsid w:val="00005F1B"/>
    <w:rsid w:val="000067FE"/>
    <w:rsid w:val="0001354A"/>
    <w:rsid w:val="000166B7"/>
    <w:rsid w:val="00044A53"/>
    <w:rsid w:val="0005785C"/>
    <w:rsid w:val="00095D91"/>
    <w:rsid w:val="00096A69"/>
    <w:rsid w:val="000C0A28"/>
    <w:rsid w:val="000E0820"/>
    <w:rsid w:val="000E4AA9"/>
    <w:rsid w:val="000F7472"/>
    <w:rsid w:val="00103A73"/>
    <w:rsid w:val="00110B2C"/>
    <w:rsid w:val="001321C6"/>
    <w:rsid w:val="00160829"/>
    <w:rsid w:val="001635B5"/>
    <w:rsid w:val="00174259"/>
    <w:rsid w:val="00181936"/>
    <w:rsid w:val="0019775F"/>
    <w:rsid w:val="001B1526"/>
    <w:rsid w:val="001B34D2"/>
    <w:rsid w:val="001B5AA2"/>
    <w:rsid w:val="001B6F92"/>
    <w:rsid w:val="001D0B49"/>
    <w:rsid w:val="001D463F"/>
    <w:rsid w:val="001D73DE"/>
    <w:rsid w:val="001D7A17"/>
    <w:rsid w:val="001F1F8C"/>
    <w:rsid w:val="00226F60"/>
    <w:rsid w:val="0022731E"/>
    <w:rsid w:val="00230D41"/>
    <w:rsid w:val="00236209"/>
    <w:rsid w:val="002401B3"/>
    <w:rsid w:val="00245D23"/>
    <w:rsid w:val="002534B7"/>
    <w:rsid w:val="0025744A"/>
    <w:rsid w:val="002F1490"/>
    <w:rsid w:val="002F2934"/>
    <w:rsid w:val="00314DB0"/>
    <w:rsid w:val="00360E7F"/>
    <w:rsid w:val="00373BD0"/>
    <w:rsid w:val="003D3CC4"/>
    <w:rsid w:val="003E2273"/>
    <w:rsid w:val="003F70A5"/>
    <w:rsid w:val="00402048"/>
    <w:rsid w:val="00405C05"/>
    <w:rsid w:val="00405E55"/>
    <w:rsid w:val="00410267"/>
    <w:rsid w:val="004225F8"/>
    <w:rsid w:val="004552DA"/>
    <w:rsid w:val="0046154C"/>
    <w:rsid w:val="004637B5"/>
    <w:rsid w:val="00493C8D"/>
    <w:rsid w:val="004D291B"/>
    <w:rsid w:val="004F12B1"/>
    <w:rsid w:val="00514769"/>
    <w:rsid w:val="00530003"/>
    <w:rsid w:val="00544A38"/>
    <w:rsid w:val="00556139"/>
    <w:rsid w:val="00582F21"/>
    <w:rsid w:val="00583E41"/>
    <w:rsid w:val="00586A57"/>
    <w:rsid w:val="00594390"/>
    <w:rsid w:val="005A4A28"/>
    <w:rsid w:val="005C178F"/>
    <w:rsid w:val="005F3A1B"/>
    <w:rsid w:val="005F48E3"/>
    <w:rsid w:val="005F7E98"/>
    <w:rsid w:val="006033BB"/>
    <w:rsid w:val="00604F76"/>
    <w:rsid w:val="00607D45"/>
    <w:rsid w:val="00611AA3"/>
    <w:rsid w:val="006139F1"/>
    <w:rsid w:val="006150E3"/>
    <w:rsid w:val="00633E16"/>
    <w:rsid w:val="00647A1B"/>
    <w:rsid w:val="006620E7"/>
    <w:rsid w:val="0066293B"/>
    <w:rsid w:val="00664B0B"/>
    <w:rsid w:val="00680383"/>
    <w:rsid w:val="006811BB"/>
    <w:rsid w:val="006829A3"/>
    <w:rsid w:val="006860F0"/>
    <w:rsid w:val="006A574A"/>
    <w:rsid w:val="006B0FF8"/>
    <w:rsid w:val="006C7B2D"/>
    <w:rsid w:val="006C7C29"/>
    <w:rsid w:val="006D14D1"/>
    <w:rsid w:val="006D640E"/>
    <w:rsid w:val="006D6414"/>
    <w:rsid w:val="006E3B89"/>
    <w:rsid w:val="006E723D"/>
    <w:rsid w:val="006F0C2F"/>
    <w:rsid w:val="00703180"/>
    <w:rsid w:val="0071463D"/>
    <w:rsid w:val="0071524F"/>
    <w:rsid w:val="00722F8A"/>
    <w:rsid w:val="00723352"/>
    <w:rsid w:val="007332CA"/>
    <w:rsid w:val="00747F1E"/>
    <w:rsid w:val="00772BBE"/>
    <w:rsid w:val="00781061"/>
    <w:rsid w:val="00791BDF"/>
    <w:rsid w:val="007A2AD6"/>
    <w:rsid w:val="007B3846"/>
    <w:rsid w:val="00822E43"/>
    <w:rsid w:val="00835BFE"/>
    <w:rsid w:val="008410CE"/>
    <w:rsid w:val="00844AC2"/>
    <w:rsid w:val="0084537E"/>
    <w:rsid w:val="008603F5"/>
    <w:rsid w:val="008662CD"/>
    <w:rsid w:val="0086688B"/>
    <w:rsid w:val="008A3CA1"/>
    <w:rsid w:val="008A6D75"/>
    <w:rsid w:val="008C0390"/>
    <w:rsid w:val="008E2B14"/>
    <w:rsid w:val="0090334B"/>
    <w:rsid w:val="0091061C"/>
    <w:rsid w:val="009242E2"/>
    <w:rsid w:val="0093429A"/>
    <w:rsid w:val="00954D64"/>
    <w:rsid w:val="00976926"/>
    <w:rsid w:val="00981089"/>
    <w:rsid w:val="009960F7"/>
    <w:rsid w:val="009A5235"/>
    <w:rsid w:val="009D04DB"/>
    <w:rsid w:val="009E06F9"/>
    <w:rsid w:val="00A06830"/>
    <w:rsid w:val="00A1344F"/>
    <w:rsid w:val="00A13A01"/>
    <w:rsid w:val="00A177E6"/>
    <w:rsid w:val="00A30719"/>
    <w:rsid w:val="00A30D68"/>
    <w:rsid w:val="00A56222"/>
    <w:rsid w:val="00A7006D"/>
    <w:rsid w:val="00A72563"/>
    <w:rsid w:val="00A74B9B"/>
    <w:rsid w:val="00A86683"/>
    <w:rsid w:val="00A90236"/>
    <w:rsid w:val="00A92915"/>
    <w:rsid w:val="00AC078B"/>
    <w:rsid w:val="00AC38BA"/>
    <w:rsid w:val="00AC3CCB"/>
    <w:rsid w:val="00AD7F7C"/>
    <w:rsid w:val="00AF5D52"/>
    <w:rsid w:val="00B065E8"/>
    <w:rsid w:val="00B5108A"/>
    <w:rsid w:val="00B5459D"/>
    <w:rsid w:val="00B57FBD"/>
    <w:rsid w:val="00B61139"/>
    <w:rsid w:val="00B97ED3"/>
    <w:rsid w:val="00BA5632"/>
    <w:rsid w:val="00BA6C2B"/>
    <w:rsid w:val="00BB2A1D"/>
    <w:rsid w:val="00BC67FD"/>
    <w:rsid w:val="00BD3DBF"/>
    <w:rsid w:val="00BE57B1"/>
    <w:rsid w:val="00BF2C5E"/>
    <w:rsid w:val="00C22245"/>
    <w:rsid w:val="00C233B6"/>
    <w:rsid w:val="00C261CE"/>
    <w:rsid w:val="00C3004A"/>
    <w:rsid w:val="00C315AC"/>
    <w:rsid w:val="00C61B90"/>
    <w:rsid w:val="00C630A5"/>
    <w:rsid w:val="00C7344F"/>
    <w:rsid w:val="00C921ED"/>
    <w:rsid w:val="00C9597D"/>
    <w:rsid w:val="00CC0309"/>
    <w:rsid w:val="00CC7DBD"/>
    <w:rsid w:val="00CD548C"/>
    <w:rsid w:val="00CE7171"/>
    <w:rsid w:val="00D07A83"/>
    <w:rsid w:val="00D20303"/>
    <w:rsid w:val="00D27CCD"/>
    <w:rsid w:val="00D443FE"/>
    <w:rsid w:val="00D4758B"/>
    <w:rsid w:val="00D52D3D"/>
    <w:rsid w:val="00D648B7"/>
    <w:rsid w:val="00DB5897"/>
    <w:rsid w:val="00DB6263"/>
    <w:rsid w:val="00DC05FD"/>
    <w:rsid w:val="00DE4598"/>
    <w:rsid w:val="00DF1ACA"/>
    <w:rsid w:val="00E359E3"/>
    <w:rsid w:val="00E35DEA"/>
    <w:rsid w:val="00E502A6"/>
    <w:rsid w:val="00E672FB"/>
    <w:rsid w:val="00E900DF"/>
    <w:rsid w:val="00E96A6C"/>
    <w:rsid w:val="00EA44D1"/>
    <w:rsid w:val="00EB6306"/>
    <w:rsid w:val="00ED0A50"/>
    <w:rsid w:val="00ED6CDE"/>
    <w:rsid w:val="00EE2B52"/>
    <w:rsid w:val="00F04559"/>
    <w:rsid w:val="00F46B7F"/>
    <w:rsid w:val="00F5194D"/>
    <w:rsid w:val="00F64DA9"/>
    <w:rsid w:val="00F73DE9"/>
    <w:rsid w:val="00F75922"/>
    <w:rsid w:val="00F843DC"/>
    <w:rsid w:val="00F85461"/>
    <w:rsid w:val="00FA0513"/>
    <w:rsid w:val="00FA132E"/>
    <w:rsid w:val="00FA5DAF"/>
    <w:rsid w:val="00FB032D"/>
    <w:rsid w:val="00FB0474"/>
    <w:rsid w:val="00FE3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AC99A"/>
  <w15:docId w15:val="{927E4BBA-9B86-49B9-AF55-9D49340A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60829"/>
    <w:pPr>
      <w:spacing w:after="200" w:line="276" w:lineRule="auto"/>
    </w:pPr>
    <w:rPr>
      <w:rFonts w:asciiTheme="minorHAnsi" w:eastAsiaTheme="minorEastAsia" w:hAnsiTheme="minorHAnsi"/>
      <w:sz w:val="22"/>
      <w:szCs w:val="22"/>
      <w:lang w:val="tr-TR" w:eastAsia="tr-TR"/>
    </w:rPr>
  </w:style>
  <w:style w:type="paragraph" w:styleId="Heading1">
    <w:name w:val="heading 1"/>
    <w:basedOn w:val="Normal"/>
    <w:next w:val="Normal"/>
    <w:qFormat/>
    <w:pPr>
      <w:keepNext/>
      <w:spacing w:after="240"/>
      <w:outlineLvl w:val="0"/>
    </w:pPr>
    <w:rPr>
      <w:rFonts w:ascii="Arial" w:hAnsi="Arial"/>
      <w:b/>
      <w:bCs/>
      <w:sz w:val="28"/>
      <w:szCs w:val="24"/>
    </w:rPr>
  </w:style>
  <w:style w:type="paragraph" w:styleId="Heading2">
    <w:name w:val="heading 2"/>
    <w:basedOn w:val="Normal"/>
    <w:next w:val="Normal"/>
    <w:qFormat/>
    <w:pPr>
      <w:keepNext/>
      <w:spacing w:before="240" w:after="120"/>
      <w:outlineLvl w:val="1"/>
    </w:pPr>
    <w:rPr>
      <w:rFonts w:ascii="Arial" w:hAnsi="Arial"/>
      <w:b/>
    </w:rPr>
  </w:style>
  <w:style w:type="paragraph" w:styleId="Heading3">
    <w:name w:val="heading 3"/>
    <w:basedOn w:val="Normal"/>
    <w:next w:val="Normal"/>
    <w:qFormat/>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583E41"/>
    <w:pPr>
      <w:suppressAutoHyphens/>
      <w:spacing w:before="480" w:after="22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B97ED3"/>
    <w:pPr>
      <w:tabs>
        <w:tab w:val="center" w:pos="3204"/>
        <w:tab w:val="right" w:pos="6634"/>
      </w:tabs>
      <w:spacing w:before="240" w:after="240"/>
    </w:pPr>
  </w:style>
  <w:style w:type="paragraph" w:customStyle="1" w:styleId="figlegend">
    <w:name w:val="figlegend"/>
    <w:basedOn w:val="Normal"/>
    <w:next w:val="Normal"/>
    <w:rsid w:val="00D52D3D"/>
    <w:pPr>
      <w:keepLines/>
      <w:spacing w:before="120" w:after="240" w:line="200" w:lineRule="atLeast"/>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style>
  <w:style w:type="character" w:styleId="FootnoteReference">
    <w:name w:val="footnote reference"/>
    <w:basedOn w:val="DefaultParagraphFont"/>
    <w:uiPriority w:val="99"/>
    <w:semiHidden/>
    <w:rPr>
      <w:position w:val="6"/>
      <w:sz w:val="12"/>
      <w:vertAlign w:val="baseline"/>
    </w:rPr>
  </w:style>
  <w:style w:type="paragraph" w:customStyle="1" w:styleId="heading10">
    <w:name w:val="heading1"/>
    <w:basedOn w:val="Normal"/>
    <w:next w:val="p1a"/>
    <w:rsid w:val="00005F1B"/>
    <w:pPr>
      <w:keepNext/>
      <w:keepLines/>
      <w:tabs>
        <w:tab w:val="left" w:pos="454"/>
      </w:tabs>
      <w:suppressAutoHyphens/>
      <w:spacing w:before="600" w:after="320"/>
    </w:pPr>
    <w:rPr>
      <w:b/>
      <w:sz w:val="24"/>
    </w:rPr>
  </w:style>
  <w:style w:type="paragraph" w:customStyle="1" w:styleId="heading20">
    <w:name w:val="heading2"/>
    <w:basedOn w:val="heading10"/>
    <w:next w:val="p1a"/>
    <w:rsid w:val="00005F1B"/>
    <w:pPr>
      <w:tabs>
        <w:tab w:val="left" w:pos="510"/>
      </w:tabs>
    </w:pPr>
    <w:rPr>
      <w:i/>
    </w:rPr>
  </w:style>
  <w:style w:type="paragraph" w:customStyle="1" w:styleId="heading30">
    <w:name w:val="heading3"/>
    <w:basedOn w:val="p1a"/>
    <w:next w:val="p1a"/>
    <w:rsid w:val="00005F1B"/>
    <w:pPr>
      <w:tabs>
        <w:tab w:val="left" w:pos="284"/>
      </w:tabs>
      <w:suppressAutoHyphens/>
      <w:spacing w:before="480" w:after="240"/>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customStyle="1" w:styleId="Title1">
    <w:name w:val="Title1"/>
    <w:basedOn w:val="Normal"/>
    <w:next w:val="p1a"/>
    <w:rsid w:val="000E0820"/>
    <w:pPr>
      <w:keepNext/>
      <w:keepLines/>
      <w:pageBreakBefore/>
      <w:tabs>
        <w:tab w:val="left" w:pos="284"/>
      </w:tabs>
      <w:suppressAutoHyphens/>
      <w:spacing w:line="360" w:lineRule="atLeast"/>
    </w:pPr>
    <w:rPr>
      <w:b/>
      <w:sz w:val="32"/>
    </w:rPr>
  </w:style>
  <w:style w:type="paragraph" w:styleId="TOC1">
    <w:name w:val="toc 1"/>
    <w:basedOn w:val="Normal"/>
    <w:next w:val="petit"/>
    <w:semiHidden/>
    <w:pPr>
      <w:tabs>
        <w:tab w:val="right" w:leader="dot" w:pos="6634"/>
      </w:tabs>
      <w:spacing w:before="240"/>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Index1">
    <w:name w:val="index 1"/>
    <w:basedOn w:val="petit"/>
    <w:semiHidden/>
    <w:rsid w:val="009960F7"/>
    <w:pPr>
      <w:spacing w:before="0" w:after="0"/>
      <w:ind w:left="720" w:hanging="720"/>
    </w:pPr>
    <w:rPr>
      <w:szCs w:val="21"/>
    </w:rPr>
  </w:style>
  <w:style w:type="paragraph" w:styleId="Index2">
    <w:name w:val="index 2"/>
    <w:basedOn w:val="Index1"/>
    <w:semiHidden/>
    <w:rsid w:val="009960F7"/>
    <w:pPr>
      <w:ind w:left="958"/>
    </w:pPr>
  </w:style>
  <w:style w:type="paragraph" w:styleId="Index3">
    <w:name w:val="index 3"/>
    <w:basedOn w:val="Normal"/>
    <w:next w:val="Normal"/>
    <w:semiHidden/>
    <w:pPr>
      <w:ind w:left="660" w:hanging="220"/>
    </w:pPr>
    <w:rPr>
      <w:szCs w:val="21"/>
    </w:rPr>
  </w:style>
  <w:style w:type="paragraph" w:styleId="FootnoteText">
    <w:name w:val="footnote text"/>
    <w:basedOn w:val="Normal"/>
    <w:link w:val="FootnoteTextChar"/>
    <w:uiPriority w:val="99"/>
    <w:semiHidden/>
  </w:style>
  <w:style w:type="paragraph" w:styleId="TOC4">
    <w:name w:val="toc 4"/>
    <w:basedOn w:val="TOC3"/>
    <w:next w:val="Normal"/>
    <w:semiHidden/>
    <w:rsid w:val="00772BBE"/>
    <w:pPr>
      <w:ind w:left="737"/>
    </w:pPr>
  </w:style>
  <w:style w:type="character" w:styleId="Hyperlink">
    <w:name w:val="Hyperlink"/>
    <w:basedOn w:val="DefaultParagraphFont"/>
    <w:rPr>
      <w:color w:val="0000FF"/>
      <w:u w:val="single"/>
    </w:rPr>
  </w:style>
  <w:style w:type="paragraph" w:customStyle="1" w:styleId="heading4">
    <w:name w:val="heading4"/>
    <w:basedOn w:val="p1a"/>
    <w:next w:val="p1a"/>
    <w:rsid w:val="00005F1B"/>
    <w:pPr>
      <w:keepNext/>
      <w:suppressAutoHyphens/>
      <w:spacing w:before="480" w:after="240"/>
    </w:pPr>
  </w:style>
  <w:style w:type="paragraph" w:customStyle="1" w:styleId="heading5">
    <w:name w:val="heading5"/>
    <w:basedOn w:val="heading4"/>
    <w:next w:val="p1a"/>
    <w:rsid w:val="00D4758B"/>
    <w:pPr>
      <w:spacing w:before="360" w:after="120"/>
    </w:pPr>
    <w:rPr>
      <w:i/>
    </w:rPr>
  </w:style>
  <w:style w:type="paragraph" w:customStyle="1" w:styleId="Subtitle1">
    <w:name w:val="Subtitle1"/>
    <w:basedOn w:val="Title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pPr>
    <w:rPr>
      <w:sz w:val="17"/>
    </w:rPr>
  </w:style>
  <w:style w:type="paragraph" w:customStyle="1" w:styleId="abstract">
    <w:name w:val="abstract"/>
    <w:basedOn w:val="Normal"/>
    <w:next w:val="Normal"/>
    <w:rsid w:val="00B61139"/>
    <w:pPr>
      <w:spacing w:before="480" w:after="48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Default">
    <w:name w:val="Default"/>
    <w:rsid w:val="00160829"/>
    <w:pPr>
      <w:widowControl w:val="0"/>
      <w:autoSpaceDE w:val="0"/>
      <w:autoSpaceDN w:val="0"/>
      <w:adjustRightInd w:val="0"/>
    </w:pPr>
    <w:rPr>
      <w:rFonts w:eastAsiaTheme="minorEastAsia"/>
      <w:color w:val="000000"/>
      <w:sz w:val="24"/>
      <w:szCs w:val="24"/>
      <w:lang w:val="tr-TR" w:eastAsia="tr-TR"/>
    </w:rPr>
  </w:style>
  <w:style w:type="paragraph" w:customStyle="1" w:styleId="CM1">
    <w:name w:val="CM1"/>
    <w:basedOn w:val="Default"/>
    <w:next w:val="Default"/>
    <w:uiPriority w:val="99"/>
    <w:rsid w:val="00160829"/>
    <w:rPr>
      <w:color w:val="auto"/>
    </w:rPr>
  </w:style>
  <w:style w:type="paragraph" w:customStyle="1" w:styleId="CM12">
    <w:name w:val="CM12"/>
    <w:basedOn w:val="Default"/>
    <w:next w:val="Default"/>
    <w:uiPriority w:val="99"/>
    <w:rsid w:val="00160829"/>
    <w:rPr>
      <w:color w:val="auto"/>
    </w:rPr>
  </w:style>
  <w:style w:type="paragraph" w:customStyle="1" w:styleId="CM18">
    <w:name w:val="CM18"/>
    <w:basedOn w:val="Default"/>
    <w:next w:val="Default"/>
    <w:uiPriority w:val="99"/>
    <w:rsid w:val="00160829"/>
    <w:rPr>
      <w:color w:val="auto"/>
    </w:rPr>
  </w:style>
  <w:style w:type="paragraph" w:customStyle="1" w:styleId="CM14">
    <w:name w:val="CM14"/>
    <w:basedOn w:val="Default"/>
    <w:next w:val="Default"/>
    <w:uiPriority w:val="99"/>
    <w:rsid w:val="00160829"/>
    <w:rPr>
      <w:color w:val="auto"/>
    </w:rPr>
  </w:style>
  <w:style w:type="paragraph" w:customStyle="1" w:styleId="CM3">
    <w:name w:val="CM3"/>
    <w:basedOn w:val="Default"/>
    <w:next w:val="Default"/>
    <w:uiPriority w:val="99"/>
    <w:rsid w:val="00160829"/>
    <w:pPr>
      <w:spacing w:line="240" w:lineRule="atLeast"/>
    </w:pPr>
    <w:rPr>
      <w:color w:val="auto"/>
    </w:rPr>
  </w:style>
  <w:style w:type="paragraph" w:customStyle="1" w:styleId="CM4">
    <w:name w:val="CM4"/>
    <w:basedOn w:val="Default"/>
    <w:next w:val="Default"/>
    <w:uiPriority w:val="99"/>
    <w:rsid w:val="00160829"/>
    <w:pPr>
      <w:spacing w:line="231" w:lineRule="atLeast"/>
    </w:pPr>
    <w:rPr>
      <w:color w:val="auto"/>
    </w:rPr>
  </w:style>
  <w:style w:type="paragraph" w:customStyle="1" w:styleId="CM5">
    <w:name w:val="CM5"/>
    <w:basedOn w:val="Default"/>
    <w:next w:val="Default"/>
    <w:uiPriority w:val="99"/>
    <w:rsid w:val="00160829"/>
    <w:pPr>
      <w:spacing w:line="236" w:lineRule="atLeast"/>
    </w:pPr>
    <w:rPr>
      <w:color w:val="auto"/>
    </w:rPr>
  </w:style>
  <w:style w:type="paragraph" w:customStyle="1" w:styleId="CM13">
    <w:name w:val="CM13"/>
    <w:basedOn w:val="Default"/>
    <w:next w:val="Default"/>
    <w:uiPriority w:val="99"/>
    <w:rsid w:val="00160829"/>
    <w:rPr>
      <w:color w:val="auto"/>
    </w:rPr>
  </w:style>
  <w:style w:type="paragraph" w:customStyle="1" w:styleId="CM15">
    <w:name w:val="CM15"/>
    <w:basedOn w:val="Default"/>
    <w:next w:val="Default"/>
    <w:uiPriority w:val="99"/>
    <w:rsid w:val="00160829"/>
    <w:rPr>
      <w:color w:val="auto"/>
    </w:rPr>
  </w:style>
  <w:style w:type="paragraph" w:customStyle="1" w:styleId="CM7">
    <w:name w:val="CM7"/>
    <w:basedOn w:val="Default"/>
    <w:next w:val="Default"/>
    <w:uiPriority w:val="99"/>
    <w:rsid w:val="00160829"/>
    <w:pPr>
      <w:spacing w:line="243" w:lineRule="atLeast"/>
    </w:pPr>
    <w:rPr>
      <w:color w:val="auto"/>
    </w:rPr>
  </w:style>
  <w:style w:type="paragraph" w:customStyle="1" w:styleId="CM17">
    <w:name w:val="CM17"/>
    <w:basedOn w:val="Default"/>
    <w:next w:val="Default"/>
    <w:uiPriority w:val="99"/>
    <w:rsid w:val="00160829"/>
    <w:rPr>
      <w:color w:val="auto"/>
    </w:rPr>
  </w:style>
  <w:style w:type="paragraph" w:customStyle="1" w:styleId="CM10">
    <w:name w:val="CM10"/>
    <w:basedOn w:val="Default"/>
    <w:next w:val="Default"/>
    <w:uiPriority w:val="99"/>
    <w:rsid w:val="00160829"/>
    <w:pPr>
      <w:spacing w:line="236" w:lineRule="atLeast"/>
    </w:pPr>
    <w:rPr>
      <w:color w:val="auto"/>
    </w:rPr>
  </w:style>
  <w:style w:type="table" w:customStyle="1" w:styleId="Style2">
    <w:name w:val="Style2"/>
    <w:basedOn w:val="TableClassic1"/>
    <w:uiPriority w:val="99"/>
    <w:rsid w:val="00160829"/>
    <w:pPr>
      <w:spacing w:after="0" w:line="240" w:lineRule="auto"/>
    </w:pPr>
    <w:rPr>
      <w:rFonts w:asciiTheme="minorHAnsi" w:eastAsiaTheme="minorEastAsia" w:hAnsiTheme="minorHAnsi"/>
      <w:sz w:val="22"/>
      <w:szCs w:val="22"/>
      <w:lang w:val="tr-TR" w:eastAsia="tr-TR"/>
    </w:rPr>
    <w:tblPr/>
    <w:tcPr>
      <w:shd w:val="clear" w:color="auto" w:fill="auto"/>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locked/>
    <w:rsid w:val="00160829"/>
    <w:rPr>
      <w:rFonts w:ascii="Times" w:hAnsi="Times"/>
      <w:lang w:eastAsia="de-DE"/>
    </w:rPr>
  </w:style>
  <w:style w:type="table" w:styleId="TableClassic1">
    <w:name w:val="Table Classic 1"/>
    <w:basedOn w:val="TableNormal"/>
    <w:rsid w:val="00160829"/>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160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60829"/>
    <w:rPr>
      <w:rFonts w:ascii="Tahoma" w:eastAsiaTheme="minorEastAsia" w:hAnsi="Tahoma" w:cs="Tahoma"/>
      <w:sz w:val="16"/>
      <w:szCs w:val="16"/>
      <w:lang w:val="tr-TR" w:eastAsia="tr-TR"/>
    </w:rPr>
  </w:style>
  <w:style w:type="table" w:styleId="TableGrid">
    <w:name w:val="Table Grid"/>
    <w:basedOn w:val="TableNormal"/>
    <w:rsid w:val="005C1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178F"/>
    <w:pPr>
      <w:ind w:left="720"/>
      <w:contextualSpacing/>
    </w:pPr>
  </w:style>
  <w:style w:type="table" w:styleId="PlainTable2">
    <w:name w:val="Plain Table 2"/>
    <w:basedOn w:val="TableNormal"/>
    <w:uiPriority w:val="42"/>
    <w:rsid w:val="001B15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62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57533">
      <w:bodyDiv w:val="1"/>
      <w:marLeft w:val="0"/>
      <w:marRight w:val="0"/>
      <w:marTop w:val="0"/>
      <w:marBottom w:val="0"/>
      <w:divBdr>
        <w:top w:val="none" w:sz="0" w:space="0" w:color="auto"/>
        <w:left w:val="none" w:sz="0" w:space="0" w:color="auto"/>
        <w:bottom w:val="none" w:sz="0" w:space="0" w:color="auto"/>
        <w:right w:val="none" w:sz="0" w:space="0" w:color="auto"/>
      </w:divBdr>
    </w:div>
    <w:div w:id="465440718">
      <w:bodyDiv w:val="1"/>
      <w:marLeft w:val="0"/>
      <w:marRight w:val="0"/>
      <w:marTop w:val="0"/>
      <w:marBottom w:val="0"/>
      <w:divBdr>
        <w:top w:val="none" w:sz="0" w:space="0" w:color="auto"/>
        <w:left w:val="none" w:sz="0" w:space="0" w:color="auto"/>
        <w:bottom w:val="none" w:sz="0" w:space="0" w:color="auto"/>
        <w:right w:val="none" w:sz="0" w:space="0" w:color="auto"/>
      </w:divBdr>
    </w:div>
    <w:div w:id="906377930">
      <w:bodyDiv w:val="1"/>
      <w:marLeft w:val="0"/>
      <w:marRight w:val="0"/>
      <w:marTop w:val="0"/>
      <w:marBottom w:val="0"/>
      <w:divBdr>
        <w:top w:val="none" w:sz="0" w:space="0" w:color="auto"/>
        <w:left w:val="none" w:sz="0" w:space="0" w:color="auto"/>
        <w:bottom w:val="none" w:sz="0" w:space="0" w:color="auto"/>
        <w:right w:val="none" w:sz="0" w:space="0" w:color="auto"/>
      </w:divBdr>
    </w:div>
    <w:div w:id="1817257616">
      <w:bodyDiv w:val="1"/>
      <w:marLeft w:val="0"/>
      <w:marRight w:val="0"/>
      <w:marTop w:val="0"/>
      <w:marBottom w:val="0"/>
      <w:divBdr>
        <w:top w:val="none" w:sz="0" w:space="0" w:color="auto"/>
        <w:left w:val="none" w:sz="0" w:space="0" w:color="auto"/>
        <w:bottom w:val="none" w:sz="0" w:space="0" w:color="auto"/>
        <w:right w:val="none" w:sz="0" w:space="0" w:color="auto"/>
      </w:divBdr>
    </w:div>
    <w:div w:id="195659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20karthigha@psgitech.ac.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drrm@psgitech.ac.in"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22z118@psgitech.ac.in" TargetMode="External"/><Relationship Id="rId4" Type="http://schemas.openxmlformats.org/officeDocument/2006/relationships/webSettings" Target="webSettings.xml"/><Relationship Id="rId9" Type="http://schemas.openxmlformats.org/officeDocument/2006/relationships/hyperlink" Target="mailto:22z115@psgitech.ac.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come\Downloads\T1-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Template>
  <TotalTime>4</TotalTime>
  <Pages>12</Pages>
  <Words>4584</Words>
  <Characters>26135</Characters>
  <Application>Microsoft Office Word</Application>
  <DocSecurity>0</DocSecurity>
  <Lines>217</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Workstation</cp:lastModifiedBy>
  <cp:revision>6</cp:revision>
  <dcterms:created xsi:type="dcterms:W3CDTF">2024-08-08T13:47:00Z</dcterms:created>
  <dcterms:modified xsi:type="dcterms:W3CDTF">2024-08-08T13:50:00Z</dcterms:modified>
</cp:coreProperties>
</file>